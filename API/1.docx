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LightShading"/>
        <w:tblW w:w="11307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4678"/>
      </w:tblGrid>
      <w:tr w:rsidR="00723DC8" w:rsidRPr="00BB6022" w:rsidTr="00D36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23DC8" w:rsidRPr="00BB6022" w:rsidRDefault="00D36E92" w:rsidP="00746F32">
            <w:r w:rsidRPr="00BB6022">
              <w:rPr>
                <w:noProof/>
                <w:lang w:eastAsia="en-US"/>
              </w:rPr>
              <w:drawing>
                <wp:inline distT="0" distB="0" distL="0" distR="0" wp14:anchorId="26DE4813" wp14:editId="387FC7A3">
                  <wp:extent cx="2895600" cy="590550"/>
                  <wp:effectExtent l="0" t="0" r="0" b="0"/>
                  <wp:docPr id="3" name="Picture 3" descr="C:\Users\ama\Documents\Everteam-MEA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ma\Documents\Everteam-MEA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36E92" w:rsidRPr="00BB6022" w:rsidRDefault="00D36E92" w:rsidP="00746F32"/>
          <w:p w:rsidR="000E2ADB" w:rsidRPr="00BB6022" w:rsidRDefault="000E2ADB" w:rsidP="00746F32"/>
        </w:tc>
        <w:tc>
          <w:tcPr>
            <w:tcW w:w="4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723DC8" w:rsidRPr="00BB6022" w:rsidRDefault="00723DC8" w:rsidP="00746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2428C" w:rsidRPr="00BB6022" w:rsidRDefault="0032428C" w:rsidP="000E35E4">
      <w:pPr>
        <w:pStyle w:val="Titredocument-everteam"/>
      </w:pPr>
    </w:p>
    <w:p w:rsidR="000E35E4" w:rsidRPr="00BB6022" w:rsidRDefault="000E35E4" w:rsidP="000E35E4">
      <w:pPr>
        <w:pStyle w:val="Titredocument-everteam"/>
      </w:pPr>
    </w:p>
    <w:p w:rsidR="000E35E4" w:rsidRPr="00BB6022" w:rsidRDefault="000E35E4" w:rsidP="000E35E4">
      <w:pPr>
        <w:pStyle w:val="Titredocument-everteam"/>
        <w:spacing w:before="0"/>
      </w:pPr>
    </w:p>
    <w:sdt>
      <w:sdtPr>
        <w:rPr>
          <w:rFonts w:cs="Times New Roman"/>
          <w:color w:val="00A88A"/>
          <w:sz w:val="80"/>
          <w:szCs w:val="40"/>
        </w:rPr>
        <w:alias w:val="Subject"/>
        <w:tag w:val=""/>
        <w:id w:val="-1259907830"/>
        <w:placeholder>
          <w:docPart w:val="DC34551F80164655A49BAC35741A4A7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EB35BD" w:rsidRPr="00546EC6" w:rsidRDefault="000D344F" w:rsidP="000D344F">
          <w:pPr>
            <w:pStyle w:val="Subtitle"/>
            <w:jc w:val="left"/>
            <w:rPr>
              <w:color w:val="00A88A"/>
            </w:rPr>
          </w:pPr>
          <w:r>
            <w:rPr>
              <w:rFonts w:cs="Times New Roman"/>
              <w:color w:val="00A88A"/>
              <w:sz w:val="80"/>
              <w:szCs w:val="40"/>
            </w:rPr>
            <w:t>C#</w:t>
          </w:r>
          <w:r w:rsidR="000C1877" w:rsidRPr="002A5A2B">
            <w:rPr>
              <w:rFonts w:cs="Times New Roman"/>
              <w:color w:val="00A88A"/>
              <w:sz w:val="80"/>
              <w:szCs w:val="40"/>
            </w:rPr>
            <w:t xml:space="preserve"> </w:t>
          </w:r>
          <w:r>
            <w:rPr>
              <w:rFonts w:cs="Times New Roman"/>
              <w:color w:val="00A88A"/>
              <w:sz w:val="80"/>
              <w:szCs w:val="40"/>
            </w:rPr>
            <w:t>Exam</w:t>
          </w:r>
        </w:p>
      </w:sdtContent>
    </w:sdt>
    <w:p w:rsidR="00427E49" w:rsidRDefault="000D344F" w:rsidP="00616987">
      <w:pPr>
        <w:pStyle w:val="Subtitle"/>
        <w:rPr>
          <w:color w:val="7B7B7B" w:themeColor="accent3" w:themeShade="BF"/>
        </w:rPr>
      </w:pPr>
      <w:r>
        <w:rPr>
          <w:color w:val="7B7B7B" w:themeColor="accent3" w:themeShade="BF"/>
        </w:rPr>
        <w:t>Name:</w:t>
      </w:r>
    </w:p>
    <w:p w:rsidR="00117E02" w:rsidRPr="00117E02" w:rsidRDefault="00117E02" w:rsidP="00117E02">
      <w:r>
        <w:t>Duration: 1</w:t>
      </w:r>
      <w:r w:rsidR="007105AD">
        <w:t xml:space="preserve"> h 30 min</w:t>
      </w:r>
    </w:p>
    <w:p w:rsidR="00A0790A" w:rsidRPr="00EE6CF5" w:rsidRDefault="00A0790A" w:rsidP="00EB35BD">
      <w:pPr>
        <w:jc w:val="left"/>
        <w:rPr>
          <w:b/>
          <w:bCs/>
        </w:rPr>
      </w:pPr>
    </w:p>
    <w:p w:rsidR="005D5E63" w:rsidRDefault="005D5E63">
      <w:pPr>
        <w:spacing w:after="0" w:line="240" w:lineRule="auto"/>
        <w:jc w:val="left"/>
      </w:pPr>
      <w:r>
        <w:br w:type="page"/>
      </w:r>
    </w:p>
    <w:p w:rsidR="00EB35BD" w:rsidRDefault="00E37B50" w:rsidP="000238D8">
      <w:pPr>
        <w:pStyle w:val="ESLevel1"/>
        <w:spacing w:after="0"/>
      </w:pPr>
      <w:r>
        <w:lastRenderedPageBreak/>
        <w:t>General Information</w:t>
      </w:r>
    </w:p>
    <w:p w:rsidR="00AF72E5" w:rsidRDefault="000D344F" w:rsidP="000D344F">
      <w:pPr>
        <w:pStyle w:val="esNormal0"/>
        <w:numPr>
          <w:ilvl w:val="0"/>
          <w:numId w:val="17"/>
        </w:numPr>
      </w:pPr>
      <w:r>
        <w:t>What is .NET Framework?</w:t>
      </w:r>
      <w:r w:rsidR="00511EF3">
        <w:t xml:space="preserve"> </w:t>
      </w:r>
      <w:r w:rsidR="00511EF3">
        <w:rPr>
          <w:color w:val="5B9BD5" w:themeColor="accent1"/>
        </w:rPr>
        <w:t>1pt</w:t>
      </w:r>
    </w:p>
    <w:p w:rsidR="000D344F" w:rsidRPr="00A903BA" w:rsidRDefault="00A903BA" w:rsidP="00A903BA">
      <w:pPr>
        <w:pStyle w:val="esNormal0"/>
        <w:ind w:left="720"/>
        <w:rPr>
          <w:color w:val="FF0000"/>
        </w:rPr>
      </w:pPr>
      <w:r w:rsidRPr="00A903BA">
        <w:rPr>
          <w:color w:val="FF0000"/>
        </w:rPr>
        <w:t>A programming infrastructure or software framework created by Microsoft for building, deploying, and running applications and services that use .NET technologies, such as desktop applications, web Applications and Web services</w:t>
      </w:r>
      <w:r>
        <w:rPr>
          <w:color w:val="FF0000"/>
        </w:rPr>
        <w:t>.</w:t>
      </w:r>
    </w:p>
    <w:p w:rsidR="000D344F" w:rsidRDefault="000D344F" w:rsidP="00F76C7E">
      <w:pPr>
        <w:pStyle w:val="esNormal0"/>
      </w:pPr>
    </w:p>
    <w:p w:rsidR="000D344F" w:rsidRDefault="000D344F" w:rsidP="00A903BA">
      <w:pPr>
        <w:pStyle w:val="esNormal0"/>
      </w:pPr>
    </w:p>
    <w:p w:rsidR="000D344F" w:rsidRDefault="000D344F" w:rsidP="000D344F">
      <w:pPr>
        <w:pStyle w:val="esNormal0"/>
        <w:numPr>
          <w:ilvl w:val="0"/>
          <w:numId w:val="17"/>
        </w:numPr>
      </w:pPr>
      <w:r>
        <w:t>List the .NET Framework main components.</w:t>
      </w:r>
      <w:r w:rsidR="00511EF3">
        <w:t xml:space="preserve"> </w:t>
      </w:r>
      <w:r w:rsidR="00511EF3" w:rsidRPr="00511EF3">
        <w:rPr>
          <w:color w:val="5B9BD5" w:themeColor="accent1"/>
        </w:rPr>
        <w:t>2pt</w:t>
      </w:r>
    </w:p>
    <w:p w:rsidR="00F76C7E" w:rsidRPr="00A903BA" w:rsidRDefault="00A903BA" w:rsidP="00A903BA">
      <w:pPr>
        <w:pStyle w:val="esNormal0"/>
        <w:ind w:firstLine="708"/>
        <w:rPr>
          <w:color w:val="FF0000"/>
        </w:rPr>
      </w:pPr>
      <w:r w:rsidRPr="00A903BA">
        <w:rPr>
          <w:color w:val="FF0000"/>
          <w:lang w:val="en-GB"/>
        </w:rPr>
        <w:t>Common Language Runtime (CLR) and .NET Framework Class Library (FCL).</w:t>
      </w: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  <w:numPr>
          <w:ilvl w:val="0"/>
          <w:numId w:val="17"/>
        </w:numPr>
      </w:pPr>
      <w:r>
        <w:t xml:space="preserve">What is the difference between the </w:t>
      </w:r>
      <w:r w:rsidRPr="00F76C7E">
        <w:rPr>
          <w:i/>
          <w:iCs/>
        </w:rPr>
        <w:t>compiler</w:t>
      </w:r>
      <w:r>
        <w:t xml:space="preserve"> and </w:t>
      </w:r>
      <w:r w:rsidRPr="00F76C7E">
        <w:rPr>
          <w:i/>
          <w:iCs/>
        </w:rPr>
        <w:t>just in time compiler</w:t>
      </w:r>
      <w:r>
        <w:t>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2pt</w:t>
      </w:r>
    </w:p>
    <w:p w:rsidR="00F76C7E" w:rsidRPr="00A903BA" w:rsidRDefault="00A903BA" w:rsidP="00A903BA">
      <w:pPr>
        <w:pStyle w:val="esNormal0"/>
        <w:ind w:left="708"/>
        <w:rPr>
          <w:color w:val="FF0000"/>
        </w:rPr>
      </w:pPr>
      <w:r>
        <w:rPr>
          <w:color w:val="FF0000"/>
        </w:rPr>
        <w:t>Compiler is responsible for code syntax checking and to convert code to IL. JIT convert IL to machine code at runtime.</w:t>
      </w: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  <w:numPr>
          <w:ilvl w:val="0"/>
          <w:numId w:val="17"/>
        </w:numPr>
      </w:pPr>
      <w:r>
        <w:t xml:space="preserve">What is the role the </w:t>
      </w:r>
      <w:r w:rsidRPr="00F76C7E">
        <w:rPr>
          <w:i/>
          <w:iCs/>
        </w:rPr>
        <w:t>garbage collector</w:t>
      </w:r>
      <w:r>
        <w:t>?</w:t>
      </w:r>
      <w:r w:rsidR="00511EF3" w:rsidRPr="00511EF3">
        <w:rPr>
          <w:color w:val="5B9BD5" w:themeColor="accent1"/>
        </w:rPr>
        <w:t xml:space="preserve"> </w:t>
      </w:r>
      <w:r w:rsidR="00D93C12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</w:p>
    <w:p w:rsidR="00AF72E5" w:rsidRPr="00A903BA" w:rsidRDefault="00A903BA" w:rsidP="00A903BA">
      <w:pPr>
        <w:pStyle w:val="esNormal0"/>
        <w:ind w:left="708"/>
        <w:rPr>
          <w:color w:val="FF0000"/>
        </w:rPr>
      </w:pPr>
      <w:r w:rsidRPr="00A903BA">
        <w:rPr>
          <w:color w:val="FF0000"/>
          <w:lang w:val="en-GB"/>
        </w:rPr>
        <w:t>When we run our .NET application, many objects are created. Garbage collection is a background process which deletes the objects which are not in use by the application and frees memory</w:t>
      </w:r>
      <w:r>
        <w:rPr>
          <w:color w:val="FF0000"/>
          <w:lang w:val="en-GB"/>
        </w:rPr>
        <w:t>. “free unreferenced object [for reference type only]”</w:t>
      </w:r>
    </w:p>
    <w:p w:rsidR="00F76C7E" w:rsidRDefault="00F76C7E" w:rsidP="00AF72E5">
      <w:pPr>
        <w:pStyle w:val="esNormal0"/>
      </w:pPr>
    </w:p>
    <w:p w:rsidR="00F76C7E" w:rsidRDefault="00F76C7E" w:rsidP="00AF72E5">
      <w:pPr>
        <w:pStyle w:val="esNormal0"/>
      </w:pPr>
    </w:p>
    <w:p w:rsidR="00F76C7E" w:rsidRDefault="00F76C7E" w:rsidP="00AF72E5">
      <w:pPr>
        <w:pStyle w:val="esNormal0"/>
      </w:pPr>
    </w:p>
    <w:p w:rsidR="00F76C7E" w:rsidRDefault="00F76C7E" w:rsidP="00F76C7E">
      <w:pPr>
        <w:pStyle w:val="esNormal0"/>
        <w:numPr>
          <w:ilvl w:val="0"/>
          <w:numId w:val="17"/>
        </w:numPr>
      </w:pPr>
      <w:r>
        <w:t xml:space="preserve">What is the difference between an </w:t>
      </w:r>
      <w:r w:rsidRPr="00F76C7E">
        <w:rPr>
          <w:i/>
          <w:iCs/>
        </w:rPr>
        <w:t>Assembly</w:t>
      </w:r>
      <w:r>
        <w:t xml:space="preserve"> generated from VB.NET and another one generated from C#.NET?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</w:p>
    <w:p w:rsidR="00F76C7E" w:rsidRPr="00A903BA" w:rsidRDefault="00A903BA" w:rsidP="00A903BA">
      <w:pPr>
        <w:pStyle w:val="esNormal0"/>
        <w:ind w:left="360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ab/>
        <w:t>They are the same, both are CLR/CTS languages and compiled to the same IL.</w:t>
      </w: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  <w:numPr>
          <w:ilvl w:val="0"/>
          <w:numId w:val="17"/>
        </w:numPr>
      </w:pPr>
      <w:r>
        <w:t xml:space="preserve">Define an </w:t>
      </w:r>
      <w:r w:rsidRPr="00F76C7E">
        <w:rPr>
          <w:i/>
          <w:iCs/>
        </w:rPr>
        <w:t>Assembly</w:t>
      </w:r>
      <w:r w:rsidR="007C0BAB">
        <w:rPr>
          <w:i/>
          <w:iCs/>
        </w:rPr>
        <w:t>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</w:p>
    <w:p w:rsidR="00761B4D" w:rsidRPr="00A903BA" w:rsidRDefault="00A903BA" w:rsidP="00A903BA">
      <w:pPr>
        <w:pStyle w:val="esNormal0"/>
        <w:ind w:left="720"/>
        <w:rPr>
          <w:color w:val="FF0000"/>
        </w:rPr>
      </w:pPr>
      <w:r w:rsidRPr="00A903BA">
        <w:rPr>
          <w:color w:val="FF0000"/>
        </w:rPr>
        <w:t>Compiled</w:t>
      </w:r>
      <w:r w:rsidR="00CF09AC" w:rsidRPr="00A903BA">
        <w:rPr>
          <w:color w:val="FF0000"/>
        </w:rPr>
        <w:t xml:space="preserve"> code generated by CLR language compiler (MSIL)</w:t>
      </w:r>
    </w:p>
    <w:p w:rsidR="00F76C7E" w:rsidRDefault="00F76C7E" w:rsidP="00A903BA">
      <w:pPr>
        <w:pStyle w:val="esNormal0"/>
        <w:ind w:left="708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511EF3">
      <w:pPr>
        <w:pStyle w:val="esNormal0"/>
        <w:numPr>
          <w:ilvl w:val="0"/>
          <w:numId w:val="17"/>
        </w:numPr>
      </w:pPr>
      <w:r>
        <w:t xml:space="preserve">List the </w:t>
      </w:r>
      <w:r w:rsidRPr="00F76C7E">
        <w:rPr>
          <w:i/>
          <w:iCs/>
        </w:rPr>
        <w:t>Assembly</w:t>
      </w:r>
      <w:r>
        <w:t xml:space="preserve"> content?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2pt</w:t>
      </w:r>
    </w:p>
    <w:p w:rsidR="00F76C7E" w:rsidRPr="00A903BA" w:rsidRDefault="00A903BA" w:rsidP="00A903BA">
      <w:pPr>
        <w:pStyle w:val="esNormal0"/>
        <w:ind w:left="708"/>
        <w:rPr>
          <w:color w:val="FF0000"/>
        </w:rPr>
      </w:pPr>
      <w:r>
        <w:rPr>
          <w:color w:val="FF0000"/>
        </w:rPr>
        <w:t>Manifest, Type metadata, IL code, Resources</w:t>
      </w: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Default="00F76C7E" w:rsidP="00F76C7E">
      <w:pPr>
        <w:pStyle w:val="esNormal0"/>
      </w:pPr>
    </w:p>
    <w:p w:rsidR="00F76C7E" w:rsidRPr="00FA46BA" w:rsidRDefault="00F76C7E" w:rsidP="00A903BA">
      <w:pPr>
        <w:pStyle w:val="esNormal0"/>
        <w:numPr>
          <w:ilvl w:val="0"/>
          <w:numId w:val="17"/>
        </w:numPr>
        <w:jc w:val="left"/>
      </w:pPr>
      <w:r>
        <w:t xml:space="preserve">List the difference between a dynamic link library/exe and an </w:t>
      </w:r>
      <w:r w:rsidRPr="00F76C7E">
        <w:rPr>
          <w:i/>
          <w:iCs/>
        </w:rPr>
        <w:t>Assembly</w:t>
      </w:r>
      <w:r w:rsidR="007C0BAB">
        <w:rPr>
          <w:i/>
          <w:iCs/>
        </w:rPr>
        <w:t>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A903BA">
        <w:rPr>
          <w:i/>
          <w:iCs/>
        </w:rPr>
        <w:br/>
      </w:r>
      <w:r w:rsidR="00A903BA">
        <w:rPr>
          <w:color w:val="FF0000"/>
        </w:rPr>
        <w:t>They are the same, all are assemblies.</w:t>
      </w:r>
    </w:p>
    <w:p w:rsidR="00FA46BA" w:rsidRPr="00A903BA" w:rsidRDefault="00FA46BA" w:rsidP="00FA46BA">
      <w:pPr>
        <w:pStyle w:val="esNormal0"/>
      </w:pPr>
    </w:p>
    <w:p w:rsidR="00FA46BA" w:rsidRDefault="00FA46BA" w:rsidP="00FA46BA">
      <w:pPr>
        <w:pStyle w:val="esNormal0"/>
        <w:rPr>
          <w:i/>
          <w:iCs/>
        </w:rPr>
      </w:pPr>
    </w:p>
    <w:p w:rsidR="00FA46BA" w:rsidRDefault="00FA46BA" w:rsidP="00FA46BA">
      <w:pPr>
        <w:pStyle w:val="esNormal0"/>
        <w:rPr>
          <w:i/>
          <w:iCs/>
        </w:rPr>
      </w:pPr>
    </w:p>
    <w:p w:rsidR="00FA46BA" w:rsidRDefault="00FA46BA" w:rsidP="00FA46BA">
      <w:pPr>
        <w:pStyle w:val="esNormal0"/>
        <w:rPr>
          <w:i/>
          <w:iCs/>
        </w:rPr>
      </w:pPr>
    </w:p>
    <w:p w:rsidR="00FA46BA" w:rsidRDefault="00CD555A" w:rsidP="00A903BA">
      <w:pPr>
        <w:pStyle w:val="esNormal0"/>
        <w:numPr>
          <w:ilvl w:val="0"/>
          <w:numId w:val="17"/>
        </w:numPr>
        <w:jc w:val="left"/>
      </w:pPr>
      <w:r>
        <w:t>What is C#.NET?</w:t>
      </w:r>
      <w:r w:rsidR="00511EF3" w:rsidRPr="00511EF3">
        <w:rPr>
          <w:color w:val="5B9BD5" w:themeColor="accent1"/>
        </w:rPr>
        <w:t xml:space="preserve"> </w:t>
      </w:r>
      <w:r w:rsidR="00D93C12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  <w:r w:rsidR="00A903BA">
        <w:br/>
      </w:r>
      <w:r w:rsidR="00A903BA">
        <w:rPr>
          <w:color w:val="FF0000"/>
        </w:rPr>
        <w:t>CLR/CTS compliant language, object oriented, type safe, managed code, strongly types language</w:t>
      </w: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  <w:numPr>
          <w:ilvl w:val="0"/>
          <w:numId w:val="17"/>
        </w:numPr>
      </w:pPr>
      <w:r>
        <w:t>List one difference between .NET Framework 4.0 and .NET Framework 3.5?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</w:p>
    <w:p w:rsidR="00CD555A" w:rsidRPr="00A903BA" w:rsidRDefault="00A903BA" w:rsidP="00A903BA">
      <w:pPr>
        <w:pStyle w:val="esNormal0"/>
        <w:ind w:left="708"/>
        <w:rPr>
          <w:color w:val="FF0000"/>
        </w:rPr>
      </w:pPr>
      <w:r>
        <w:rPr>
          <w:color w:val="FF0000"/>
        </w:rPr>
        <w:t>CLR version. 4.0 And 2.0 in Framework 3.5.</w:t>
      </w: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CD555A" w:rsidP="00CD555A">
      <w:pPr>
        <w:pStyle w:val="esNormal0"/>
      </w:pPr>
    </w:p>
    <w:p w:rsidR="00CD555A" w:rsidRDefault="004A268C" w:rsidP="004A268C">
      <w:pPr>
        <w:pStyle w:val="esNormal0"/>
        <w:numPr>
          <w:ilvl w:val="0"/>
          <w:numId w:val="17"/>
        </w:numPr>
        <w:jc w:val="left"/>
      </w:pPr>
      <w:r>
        <w:t xml:space="preserve">A user bought a new Game (F1 1995), install it in his machine. Then he decided to play a game already installed in his machine (FIFA 1995). The FIFA 1995 game crashes. Again he installed the FIFA 1995 game. </w:t>
      </w:r>
      <w:r>
        <w:br/>
        <w:t>Suddenly the F1 1995 new game crashes.</w:t>
      </w:r>
      <w:r>
        <w:br/>
        <w:t>What is this problem?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br/>
      </w:r>
      <w:r w:rsidR="00A903BA">
        <w:rPr>
          <w:color w:val="FF0000"/>
        </w:rPr>
        <w:t>DLL Hell.</w:t>
      </w:r>
      <w:r>
        <w:br/>
      </w:r>
      <w:r>
        <w:br/>
      </w:r>
      <w:r>
        <w:br/>
      </w:r>
      <w:r>
        <w:br/>
      </w:r>
      <w:r>
        <w:br/>
      </w:r>
    </w:p>
    <w:p w:rsidR="007C0BAB" w:rsidRDefault="00D50336" w:rsidP="00D50336">
      <w:pPr>
        <w:pStyle w:val="esNormal0"/>
        <w:numPr>
          <w:ilvl w:val="0"/>
          <w:numId w:val="17"/>
        </w:numPr>
        <w:jc w:val="left"/>
      </w:pPr>
      <w:r>
        <w:lastRenderedPageBreak/>
        <w:t>We use a strongly named assemblies for security.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br/>
        <w:t xml:space="preserve">True </w:t>
      </w:r>
      <w:sdt>
        <w:sdtPr>
          <w:alias w:val="True"/>
          <w:tag w:val="True"/>
          <w:id w:val="-12768661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0BAB">
            <w:rPr>
              <w:rFonts w:ascii="MS Gothic" w:eastAsia="MS Gothic" w:hAnsi="MS Gothic" w:hint="eastAsia"/>
            </w:rPr>
            <w:t>☐</w:t>
          </w:r>
        </w:sdtContent>
      </w:sdt>
      <w:r>
        <w:tab/>
        <w:t xml:space="preserve">False </w:t>
      </w:r>
      <w:sdt>
        <w:sdtPr>
          <w:id w:val="1172065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903BA">
            <w:rPr>
              <w:rFonts w:ascii="MS Gothic" w:eastAsia="MS Gothic" w:hAnsi="MS Gothic" w:hint="eastAsia"/>
            </w:rPr>
            <w:t>☒</w:t>
          </w:r>
        </w:sdtContent>
      </w:sdt>
    </w:p>
    <w:p w:rsidR="007C0BAB" w:rsidRDefault="007C0BAB" w:rsidP="007C0BAB">
      <w:pPr>
        <w:pStyle w:val="esNormal0"/>
        <w:jc w:val="left"/>
      </w:pPr>
    </w:p>
    <w:p w:rsidR="004A268C" w:rsidRDefault="007C0BAB" w:rsidP="00D50336">
      <w:pPr>
        <w:pStyle w:val="esNormal0"/>
        <w:numPr>
          <w:ilvl w:val="0"/>
          <w:numId w:val="17"/>
        </w:numPr>
        <w:jc w:val="left"/>
      </w:pPr>
      <w:r>
        <w:t>Define one condition to have a domain neutral assembly.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  <w:r w:rsidR="00D50336">
        <w:br/>
      </w:r>
      <w:bookmarkStart w:id="0" w:name="_GoBack"/>
      <w:bookmarkEnd w:id="0"/>
      <w:r w:rsidR="00B665CA">
        <w:rPr>
          <w:color w:val="FF0000"/>
        </w:rPr>
        <w:t>we</w:t>
      </w:r>
      <w:r w:rsidR="00A903BA">
        <w:rPr>
          <w:color w:val="FF0000"/>
        </w:rPr>
        <w:t xml:space="preserve"> must sign the assembly.</w:t>
      </w:r>
    </w:p>
    <w:p w:rsidR="00750C66" w:rsidRDefault="007C0BAB" w:rsidP="006F2F3A">
      <w:pPr>
        <w:pStyle w:val="esNormal0"/>
        <w:numPr>
          <w:ilvl w:val="0"/>
          <w:numId w:val="17"/>
        </w:numPr>
        <w:jc w:val="left"/>
      </w:pPr>
      <w:r>
        <w:t>A Web Application reference</w:t>
      </w:r>
      <w:r w:rsidR="00750C66">
        <w:t>s</w:t>
      </w:r>
      <w:r>
        <w:t xml:space="preserve"> a signed assembly. We put that assembly in the bin directory. After testing </w:t>
      </w:r>
      <w:r w:rsidR="00750C66">
        <w:t>our application, we concluded that we have a bug in a method in that signed assembly. The developer fixed the method and then he replaced the dll in the bin directory. But the same problem remains.</w:t>
      </w:r>
      <w:r w:rsidR="00750C66">
        <w:br/>
        <w:t>Help this developer to troubleshoot this weird problem!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4</w:t>
      </w:r>
      <w:r w:rsidR="00511EF3">
        <w:rPr>
          <w:color w:val="5B9BD5" w:themeColor="accent1"/>
        </w:rPr>
        <w:t>pt</w:t>
      </w:r>
      <w:r w:rsidR="00750C66">
        <w:br/>
      </w:r>
      <w:r w:rsidR="00A903BA">
        <w:rPr>
          <w:color w:val="FF0000"/>
        </w:rPr>
        <w:t xml:space="preserve">He must check the GAC, it’s a signed assembly so the CLR look for the DLL in the GAC than in the bin folder, so we have a version registered in the </w:t>
      </w:r>
      <w:r w:rsidR="006F2F3A">
        <w:rPr>
          <w:color w:val="FF0000"/>
        </w:rPr>
        <w:t>GAC</w:t>
      </w:r>
      <w:r w:rsidR="00A903BA">
        <w:rPr>
          <w:color w:val="FF0000"/>
        </w:rPr>
        <w:t>.</w:t>
      </w:r>
      <w:r w:rsidR="00750C66">
        <w:br/>
      </w:r>
      <w:r w:rsidR="00750C66">
        <w:br/>
      </w:r>
      <w:r w:rsidR="00750C66">
        <w:br/>
      </w:r>
      <w:r w:rsidR="00750C66">
        <w:br/>
      </w:r>
      <w:r w:rsidR="00750C66">
        <w:br/>
      </w:r>
      <w:r w:rsidR="00750C66">
        <w:br/>
      </w:r>
    </w:p>
    <w:p w:rsidR="004A268C" w:rsidRDefault="00750C66" w:rsidP="00A903BA">
      <w:pPr>
        <w:pStyle w:val="esNormal0"/>
        <w:numPr>
          <w:ilvl w:val="0"/>
          <w:numId w:val="17"/>
        </w:numPr>
        <w:jc w:val="left"/>
      </w:pPr>
      <w:r>
        <w:t xml:space="preserve"> What is a </w:t>
      </w:r>
      <w:r w:rsidRPr="001A5C4C">
        <w:t>Process</w:t>
      </w:r>
      <w:r>
        <w:t>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A903BA">
        <w:br/>
      </w:r>
      <w:r w:rsidR="00A903BA" w:rsidRPr="00A903BA">
        <w:rPr>
          <w:color w:val="FF0000"/>
          <w:lang w:val="en-GB"/>
        </w:rPr>
        <w:t>Provides</w:t>
      </w:r>
      <w:r w:rsidR="00CF09AC" w:rsidRPr="00A903BA">
        <w:rPr>
          <w:color w:val="FF0000"/>
          <w:lang w:val="en-GB"/>
        </w:rPr>
        <w:t xml:space="preserve"> the resources needed to execute a program. (</w:t>
      </w:r>
      <w:r w:rsidR="006F2F3A" w:rsidRPr="00A903BA">
        <w:rPr>
          <w:color w:val="FF0000"/>
          <w:lang w:val="en-GB"/>
        </w:rPr>
        <w:t>Windows</w:t>
      </w:r>
      <w:r w:rsidR="00CF09AC" w:rsidRPr="00A903BA">
        <w:rPr>
          <w:color w:val="FF0000"/>
          <w:lang w:val="en-GB"/>
        </w:rPr>
        <w:t xml:space="preserve"> construct not .NET construct)</w:t>
      </w:r>
      <w:r w:rsidR="006F2F3A">
        <w:rPr>
          <w:color w:val="FF0000"/>
          <w:lang w:val="en-GB"/>
        </w:rPr>
        <w:t>.</w:t>
      </w:r>
    </w:p>
    <w:p w:rsidR="00750C66" w:rsidRDefault="00750C66" w:rsidP="00750C66">
      <w:pPr>
        <w:pStyle w:val="esNormal0"/>
      </w:pPr>
    </w:p>
    <w:p w:rsidR="00750C66" w:rsidRDefault="00750C66" w:rsidP="00750C66">
      <w:pPr>
        <w:pStyle w:val="esNormal0"/>
      </w:pPr>
    </w:p>
    <w:p w:rsidR="00750C66" w:rsidRDefault="00750C66" w:rsidP="00750C66">
      <w:pPr>
        <w:pStyle w:val="esNormal0"/>
      </w:pPr>
    </w:p>
    <w:p w:rsidR="00750C66" w:rsidRDefault="00750C66" w:rsidP="00750C66">
      <w:pPr>
        <w:pStyle w:val="esNormal0"/>
      </w:pPr>
    </w:p>
    <w:p w:rsidR="00750C66" w:rsidRDefault="00750C66" w:rsidP="00750C66">
      <w:pPr>
        <w:pStyle w:val="esNormal0"/>
      </w:pPr>
    </w:p>
    <w:p w:rsidR="00750C66" w:rsidRDefault="00750C66" w:rsidP="00750C66">
      <w:pPr>
        <w:pStyle w:val="esNormal0"/>
        <w:numPr>
          <w:ilvl w:val="0"/>
          <w:numId w:val="17"/>
        </w:numPr>
      </w:pPr>
      <w:r>
        <w:t xml:space="preserve">What is an </w:t>
      </w:r>
      <w:r w:rsidRPr="001A5C4C">
        <w:t>Application Domain</w:t>
      </w:r>
      <w:r>
        <w:t>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</w:p>
    <w:p w:rsidR="00761B4D" w:rsidRPr="006F2F3A" w:rsidRDefault="00A903BA" w:rsidP="006F2F3A">
      <w:pPr>
        <w:pStyle w:val="esNormal0"/>
        <w:ind w:left="708"/>
        <w:rPr>
          <w:color w:val="FF0000"/>
        </w:rPr>
      </w:pPr>
      <w:r w:rsidRPr="006F2F3A">
        <w:rPr>
          <w:color w:val="FF0000"/>
          <w:lang w:val="en-GB"/>
        </w:rPr>
        <w:t>NET construct that provides a layer of isolation between loaded sets of assemblies within a process.</w:t>
      </w:r>
      <w:r w:rsidRPr="006F2F3A">
        <w:rPr>
          <w:rFonts w:ascii="segoe-ui" w:eastAsiaTheme="minorEastAsia" w:hAnsi="segoe-ui" w:cs="Segoe UI Semibold"/>
          <w:color w:val="FF0000"/>
          <w:kern w:val="24"/>
          <w:sz w:val="34"/>
          <w:szCs w:val="34"/>
          <w:lang w:val="en-GB" w:eastAsia="en-US"/>
        </w:rPr>
        <w:t xml:space="preserve"> </w:t>
      </w:r>
      <w:r w:rsidR="00CF09AC" w:rsidRPr="006F2F3A">
        <w:rPr>
          <w:color w:val="FF0000"/>
          <w:lang w:val="en-GB"/>
        </w:rPr>
        <w:t>Application domains provide an isolation boundary for security, reliability, and versioning, and for unloading assemblies</w:t>
      </w:r>
      <w:r w:rsidR="006F2F3A">
        <w:rPr>
          <w:color w:val="FF0000"/>
          <w:lang w:val="en-GB"/>
        </w:rPr>
        <w:t>.</w:t>
      </w:r>
    </w:p>
    <w:p w:rsidR="00750C66" w:rsidRDefault="00750C66" w:rsidP="00A903BA">
      <w:pPr>
        <w:pStyle w:val="esNormal0"/>
        <w:ind w:left="720"/>
      </w:pPr>
    </w:p>
    <w:p w:rsidR="00750C66" w:rsidRDefault="00750C66" w:rsidP="00750C66">
      <w:pPr>
        <w:pStyle w:val="esNormal0"/>
        <w:ind w:left="720"/>
      </w:pPr>
    </w:p>
    <w:p w:rsidR="00750C66" w:rsidRDefault="00750C66" w:rsidP="00750C66">
      <w:pPr>
        <w:pStyle w:val="esNormal0"/>
        <w:ind w:left="720"/>
      </w:pPr>
    </w:p>
    <w:p w:rsidR="00750C66" w:rsidRDefault="00750C66" w:rsidP="00750C66">
      <w:pPr>
        <w:pStyle w:val="esNormal0"/>
        <w:ind w:left="720"/>
      </w:pPr>
    </w:p>
    <w:p w:rsidR="00761B4D" w:rsidRPr="006F2F3A" w:rsidRDefault="00E37B50" w:rsidP="006F2F3A">
      <w:pPr>
        <w:pStyle w:val="Abstract-everteam"/>
        <w:rPr>
          <w:rFonts w:ascii="Calibri" w:hAnsi="Calibri" w:cs="Times New Roman"/>
          <w:bCs/>
          <w:sz w:val="24"/>
          <w:szCs w:val="20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What is a Value Type?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D40985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D40985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CF09AC" w:rsidRPr="006F2F3A">
        <w:rPr>
          <w:rFonts w:ascii="Calibri" w:hAnsi="Calibri" w:cs="Times New Roman"/>
          <w:bCs/>
          <w:color w:val="FF0000"/>
          <w:sz w:val="24"/>
          <w:szCs w:val="20"/>
          <w:lang w:val="en-GB"/>
        </w:rPr>
        <w:t xml:space="preserve">A data type is a </w:t>
      </w:r>
      <w:r w:rsidR="00CF09AC" w:rsidRPr="006F2F3A">
        <w:rPr>
          <w:rFonts w:ascii="Calibri" w:hAnsi="Calibri" w:cs="Times New Roman"/>
          <w:bCs/>
          <w:i/>
          <w:iCs/>
          <w:color w:val="FF0000"/>
          <w:sz w:val="24"/>
          <w:szCs w:val="20"/>
          <w:lang w:val="en-GB"/>
        </w:rPr>
        <w:t>value type</w:t>
      </w:r>
      <w:r w:rsidR="00CF09AC" w:rsidRPr="006F2F3A">
        <w:rPr>
          <w:rFonts w:ascii="Calibri" w:hAnsi="Calibri" w:cs="Times New Roman"/>
          <w:bCs/>
          <w:color w:val="FF0000"/>
          <w:sz w:val="24"/>
          <w:szCs w:val="20"/>
          <w:lang w:val="en-GB"/>
        </w:rPr>
        <w:t xml:space="preserve"> if it holds the data within its own memory allocation</w:t>
      </w:r>
      <w:r w:rsidR="006F2F3A">
        <w:rPr>
          <w:rFonts w:ascii="Calibri" w:hAnsi="Calibri" w:cs="Times New Roman"/>
          <w:bCs/>
          <w:color w:val="FF0000"/>
          <w:sz w:val="24"/>
          <w:szCs w:val="20"/>
          <w:lang w:val="en-GB"/>
        </w:rPr>
        <w:t>.</w:t>
      </w:r>
    </w:p>
    <w:p w:rsidR="00D40985" w:rsidRPr="001A5C4C" w:rsidRDefault="00D40985" w:rsidP="006F2F3A">
      <w:pPr>
        <w:pStyle w:val="Abstract-everteam"/>
        <w:numPr>
          <w:ilvl w:val="0"/>
          <w:numId w:val="0"/>
        </w:numPr>
        <w:ind w:left="720" w:hanging="360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lastRenderedPageBreak/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D40985" w:rsidRPr="001A5C4C" w:rsidRDefault="00D40985" w:rsidP="001A5C4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What is the difference between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String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and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string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6F2F3A"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string is an alias to String.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B7029C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D40985" w:rsidRPr="001A5C4C" w:rsidRDefault="00D40985" w:rsidP="0015202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What </w:t>
      </w:r>
      <w:r w:rsidR="0015202C">
        <w:rPr>
          <w:rFonts w:ascii="Calibri" w:hAnsi="Calibri" w:cs="Times New Roman"/>
          <w:bCs/>
          <w:sz w:val="24"/>
          <w:szCs w:val="20"/>
          <w:shd w:val="clear" w:color="auto" w:fill="auto"/>
        </w:rPr>
        <w:t>represent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String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</w:t>
      </w:r>
      <w:r w:rsidR="0015202C">
        <w:rPr>
          <w:rFonts w:ascii="Calibri" w:hAnsi="Calibri" w:cs="Times New Roman"/>
          <w:bCs/>
          <w:sz w:val="24"/>
          <w:szCs w:val="20"/>
          <w:shd w:val="clear" w:color="auto" w:fill="auto"/>
        </w:rPr>
        <w:t>to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System.String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?</w:t>
      </w:r>
      <w:r w:rsidR="00511EF3" w:rsidRPr="00511EF3">
        <w:rPr>
          <w:color w:val="5B9BD5" w:themeColor="accent1"/>
        </w:rPr>
        <w:t xml:space="preserve"> </w:t>
      </w:r>
      <w:r w:rsidR="00D93C12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6F2F3A"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String is the primitive type to System.String, so basically they are the same.</w:t>
      </w:r>
      <w:r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br/>
      </w:r>
      <w:r w:rsidR="00B7029C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E37B50" w:rsidRPr="001A5C4C" w:rsidRDefault="00FC6858" w:rsidP="001A5C4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String is a reference type.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E37B50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10050175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F2F3A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507393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</w:p>
    <w:p w:rsidR="00B7029C" w:rsidRDefault="001A5C4C" w:rsidP="006F2F3A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Define the term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Boxing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6F2F3A"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  <w:lang w:val="en-GB"/>
        </w:rPr>
        <w:t>When the data moves from value types to reference types.</w:t>
      </w:r>
    </w:p>
    <w:p w:rsidR="00D21746" w:rsidRPr="00D21746" w:rsidRDefault="00D21746" w:rsidP="00D21746"/>
    <w:p w:rsidR="006F2F3A" w:rsidRDefault="001A5C4C" w:rsidP="00D93C12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What is the difference between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const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and </w:t>
      </w:r>
      <w:r w:rsidRPr="0015202C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readonly</w:t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>?</w:t>
      </w:r>
      <w:r w:rsidR="00511EF3" w:rsidRPr="00511EF3">
        <w:rPr>
          <w:color w:val="5B9BD5" w:themeColor="accent1"/>
        </w:rPr>
        <w:t xml:space="preserve"> </w:t>
      </w:r>
      <w:r w:rsidR="00D93C12">
        <w:rPr>
          <w:color w:val="5B9BD5" w:themeColor="accent1"/>
        </w:rPr>
        <w:t>4</w:t>
      </w:r>
      <w:r w:rsidR="00511EF3">
        <w:rPr>
          <w:color w:val="5B9BD5" w:themeColor="accent1"/>
        </w:rPr>
        <w:t>pt</w:t>
      </w:r>
      <w:r w:rsidR="00D21746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6F2F3A" w:rsidRPr="006F2F3A">
        <w:rPr>
          <w:rFonts w:ascii="Calibri" w:hAnsi="Calibri" w:cs="Times New Roman"/>
          <w:b/>
          <w:color w:val="FF0000"/>
          <w:sz w:val="24"/>
          <w:szCs w:val="20"/>
          <w:u w:val="single"/>
          <w:shd w:val="clear" w:color="auto" w:fill="auto"/>
        </w:rPr>
        <w:t>const</w:t>
      </w:r>
      <w:r w:rsidR="006F2F3A" w:rsidRPr="006F2F3A">
        <w:rPr>
          <w:rFonts w:ascii="Calibri" w:hAnsi="Calibri" w:cs="Times New Roman"/>
          <w:bCs/>
          <w:sz w:val="24"/>
          <w:szCs w:val="20"/>
          <w:u w:val="single"/>
          <w:shd w:val="clear" w:color="auto" w:fill="auto"/>
        </w:rPr>
        <w:t>:</w:t>
      </w:r>
      <w:r w:rsidR="006F2F3A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</w:t>
      </w:r>
    </w:p>
    <w:p w:rsidR="006F2F3A" w:rsidRPr="006F2F3A" w:rsidRDefault="00A86D60" w:rsidP="006F2F3A">
      <w:pPr>
        <w:pStyle w:val="Abstract-everteam"/>
        <w:numPr>
          <w:ilvl w:val="1"/>
          <w:numId w:val="18"/>
        </w:numP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</w:pPr>
      <w:r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Complied</w:t>
      </w:r>
      <w:r w:rsidR="006F2F3A"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time</w:t>
      </w:r>
      <w:r w:rsid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, the IL is directly the value, variable don’t exists in the IL.</w:t>
      </w:r>
      <w:r w:rsidR="006F2F3A" w:rsidRPr="006F2F3A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</w:t>
      </w:r>
    </w:p>
    <w:p w:rsidR="006F2F3A" w:rsidRPr="006F2F3A" w:rsidRDefault="006F2F3A" w:rsidP="006F2F3A">
      <w:pPr>
        <w:pStyle w:val="Abstract-everteam"/>
        <w:numPr>
          <w:ilvl w:val="1"/>
          <w:numId w:val="18"/>
        </w:numPr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Cannot assign a method to it.</w:t>
      </w:r>
    </w:p>
    <w:p w:rsidR="006F2F3A" w:rsidRPr="006F2F3A" w:rsidRDefault="006F2F3A" w:rsidP="006F2F3A">
      <w:pPr>
        <w:pStyle w:val="Abstract-everteam"/>
        <w:numPr>
          <w:ilvl w:val="1"/>
          <w:numId w:val="18"/>
        </w:numPr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Once assigned cannot be changed.</w:t>
      </w:r>
    </w:p>
    <w:p w:rsidR="006F2F3A" w:rsidRPr="006F2F3A" w:rsidRDefault="006F2F3A" w:rsidP="006F2F3A">
      <w:pPr>
        <w:pStyle w:val="Abstract-everteam"/>
        <w:numPr>
          <w:ilvl w:val="1"/>
          <w:numId w:val="18"/>
        </w:numPr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Must be assigned once it’s declared.</w:t>
      </w:r>
    </w:p>
    <w:p w:rsidR="006F2F3A" w:rsidRDefault="006F2F3A" w:rsidP="006F2F3A">
      <w:pPr>
        <w:pStyle w:val="Abstract-everteam"/>
        <w:numPr>
          <w:ilvl w:val="1"/>
          <w:numId w:val="18"/>
        </w:numP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Can be written as global or in a method body.</w:t>
      </w:r>
    </w:p>
    <w:p w:rsidR="006F2F3A" w:rsidRDefault="006F2F3A" w:rsidP="006F2F3A">
      <w:pPr>
        <w:rPr>
          <w:b/>
          <w:bCs/>
          <w:color w:val="FF0000"/>
          <w:u w:val="single"/>
        </w:rPr>
      </w:pPr>
      <w:r w:rsidRPr="006F2F3A">
        <w:rPr>
          <w:b/>
          <w:bCs/>
          <w:color w:val="FF0000"/>
        </w:rPr>
        <w:t xml:space="preserve">         </w:t>
      </w:r>
      <w:r>
        <w:rPr>
          <w:b/>
          <w:bCs/>
          <w:color w:val="FF0000"/>
        </w:rPr>
        <w:t xml:space="preserve"> </w:t>
      </w:r>
      <w:r w:rsidRPr="006F2F3A">
        <w:rPr>
          <w:b/>
          <w:bCs/>
          <w:color w:val="FF0000"/>
        </w:rPr>
        <w:t xml:space="preserve"> </w:t>
      </w:r>
      <w:r>
        <w:rPr>
          <w:b/>
          <w:bCs/>
          <w:color w:val="FF0000"/>
          <w:u w:val="single"/>
        </w:rPr>
        <w:t>r</w:t>
      </w:r>
      <w:r w:rsidRPr="006F2F3A">
        <w:rPr>
          <w:b/>
          <w:bCs/>
          <w:color w:val="FF0000"/>
          <w:u w:val="single"/>
        </w:rPr>
        <w:t>eadonly:</w:t>
      </w:r>
    </w:p>
    <w:p w:rsidR="006F2F3A" w:rsidRPr="006F2F3A" w:rsidRDefault="006F2F3A" w:rsidP="006F2F3A">
      <w:pPr>
        <w:pStyle w:val="ListParagraph"/>
        <w:numPr>
          <w:ilvl w:val="0"/>
          <w:numId w:val="27"/>
        </w:numPr>
        <w:rPr>
          <w:b/>
          <w:bCs/>
          <w:color w:val="FF0000"/>
          <w:u w:val="single"/>
        </w:rPr>
      </w:pPr>
      <w:r w:rsidRPr="006F2F3A">
        <w:rPr>
          <w:color w:val="FF0000"/>
        </w:rPr>
        <w:t xml:space="preserve"> </w:t>
      </w:r>
      <w:r>
        <w:rPr>
          <w:color w:val="FF0000"/>
        </w:rPr>
        <w:t>runtime.</w:t>
      </w:r>
    </w:p>
    <w:p w:rsidR="006F2F3A" w:rsidRPr="006F2F3A" w:rsidRDefault="006F2F3A" w:rsidP="006F2F3A">
      <w:pPr>
        <w:pStyle w:val="ListParagraph"/>
        <w:numPr>
          <w:ilvl w:val="0"/>
          <w:numId w:val="27"/>
        </w:numPr>
        <w:rPr>
          <w:b/>
          <w:bCs/>
          <w:color w:val="FF0000"/>
          <w:u w:val="single"/>
        </w:rPr>
      </w:pPr>
      <w:r>
        <w:rPr>
          <w:color w:val="FF0000"/>
        </w:rPr>
        <w:t>Can assign a method to it.</w:t>
      </w:r>
    </w:p>
    <w:p w:rsidR="006F2F3A" w:rsidRPr="006F2F3A" w:rsidRDefault="006F2F3A" w:rsidP="006F2F3A">
      <w:pPr>
        <w:pStyle w:val="ListParagraph"/>
        <w:numPr>
          <w:ilvl w:val="0"/>
          <w:numId w:val="27"/>
        </w:numPr>
        <w:rPr>
          <w:b/>
          <w:bCs/>
          <w:color w:val="FF0000"/>
          <w:u w:val="single"/>
        </w:rPr>
      </w:pPr>
      <w:r>
        <w:rPr>
          <w:color w:val="FF0000"/>
        </w:rPr>
        <w:t>Cannot change the value once it’s assigned.</w:t>
      </w:r>
    </w:p>
    <w:p w:rsidR="006F2F3A" w:rsidRPr="006F2F3A" w:rsidRDefault="006F2F3A" w:rsidP="006F2F3A">
      <w:pPr>
        <w:pStyle w:val="ListParagraph"/>
        <w:numPr>
          <w:ilvl w:val="0"/>
          <w:numId w:val="27"/>
        </w:numPr>
        <w:rPr>
          <w:b/>
          <w:bCs/>
          <w:color w:val="FF0000"/>
          <w:u w:val="single"/>
        </w:rPr>
      </w:pPr>
      <w:r>
        <w:rPr>
          <w:color w:val="FF0000"/>
        </w:rPr>
        <w:t>Cannot be declared in a method body.</w:t>
      </w:r>
    </w:p>
    <w:p w:rsidR="006F2F3A" w:rsidRPr="006F2F3A" w:rsidRDefault="006F2F3A" w:rsidP="006F2F3A">
      <w:pPr>
        <w:pStyle w:val="ListParagraph"/>
        <w:numPr>
          <w:ilvl w:val="0"/>
          <w:numId w:val="27"/>
        </w:numPr>
        <w:rPr>
          <w:b/>
          <w:bCs/>
          <w:color w:val="FF0000"/>
          <w:u w:val="single"/>
        </w:rPr>
      </w:pPr>
      <w:r>
        <w:rPr>
          <w:color w:val="FF0000"/>
        </w:rPr>
        <w:t>Can be declared without assignment but we need to assign it at most in the ctor.</w:t>
      </w:r>
    </w:p>
    <w:p w:rsidR="005A7CE7" w:rsidRPr="006F2F3A" w:rsidRDefault="006F2F3A" w:rsidP="006F2F3A">
      <w:pPr>
        <w:pStyle w:val="Abstract-everteam"/>
        <w:numPr>
          <w:ilvl w:val="0"/>
          <w:numId w:val="0"/>
        </w:numPr>
        <w:ind w:left="1416"/>
        <w:rPr>
          <w:b/>
          <w:bCs/>
          <w:shd w:val="clear" w:color="auto" w:fill="auto"/>
        </w:rPr>
      </w:pPr>
      <w:r>
        <w:rPr>
          <w:b/>
          <w:bCs/>
          <w:color w:val="FF0000"/>
          <w:shd w:val="clear" w:color="auto" w:fill="auto"/>
        </w:rPr>
        <w:br/>
      </w:r>
      <w:r w:rsidR="00D21746" w:rsidRPr="006F2F3A">
        <w:rPr>
          <w:b/>
          <w:bCs/>
          <w:color w:val="FF0000"/>
          <w:shd w:val="clear" w:color="auto" w:fill="auto"/>
        </w:rPr>
        <w:br/>
      </w:r>
      <w:r w:rsidR="005A7CE7" w:rsidRPr="006F2F3A">
        <w:rPr>
          <w:b/>
          <w:bCs/>
          <w:shd w:val="clear" w:color="auto" w:fill="auto"/>
        </w:rPr>
        <w:br/>
      </w:r>
      <w:r w:rsidR="005A7CE7" w:rsidRPr="006F2F3A">
        <w:rPr>
          <w:b/>
          <w:bCs/>
          <w:shd w:val="clear" w:color="auto" w:fill="auto"/>
        </w:rPr>
        <w:lastRenderedPageBreak/>
        <w:br/>
      </w:r>
    </w:p>
    <w:p w:rsidR="00B21F13" w:rsidRDefault="005A7CE7" w:rsidP="001A5C4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5A7CE7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Casting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is an Implicit Conversion.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D21746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2867091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4827051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B21F13" w:rsidRDefault="00B21F13" w:rsidP="001A5C4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We cannot change the value of a reference type object from a method.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356199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92170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A51F27" w:rsidRDefault="00A51F27" w:rsidP="00C00104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We can write a property directly </w:t>
      </w:r>
      <w:r w:rsidR="00C00104">
        <w:rPr>
          <w:rFonts w:ascii="Calibri" w:hAnsi="Calibri" w:cs="Times New Roman"/>
          <w:bCs/>
          <w:sz w:val="24"/>
          <w:szCs w:val="20"/>
          <w:shd w:val="clear" w:color="auto" w:fill="auto"/>
        </w:rPr>
        <w:t>within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a namespace.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114746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9384018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A51F27" w:rsidRDefault="00C00104" w:rsidP="001A5C4C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We can write a delegate directly within a namespace.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5016610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722872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</w:p>
    <w:p w:rsidR="00C00104" w:rsidRDefault="00C00104" w:rsidP="00C00104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We can write an interface directly within a namespace.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8430847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1103107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</w:p>
    <w:p w:rsidR="00C00104" w:rsidRDefault="00C00104" w:rsidP="00C00104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 namespace can contains another namespace.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15210491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5012503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</w:p>
    <w:p w:rsidR="000655BF" w:rsidRDefault="000655BF" w:rsidP="000655BF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Default access modifier for a class</w:t>
      </w:r>
      <w:r w:rsidR="00F5026A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in a namespace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is private.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21002485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20479787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0655BF" w:rsidRDefault="000655BF" w:rsidP="000655BF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Default access modifier for an interface is public.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4098462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46766918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296C50" w:rsidRDefault="00296C50" w:rsidP="00296C50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Default access modifier for a property is internal.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84991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1421252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6002A9" w:rsidRDefault="006002A9" w:rsidP="006002A9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 sealed class can inherit another class.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16101622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378393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</w:p>
    <w:p w:rsidR="006002A9" w:rsidRDefault="00D9551E" w:rsidP="006002A9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</w:t>
      </w:r>
      <w:r w:rsidR="006002A9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class marked as abstract must have at least one abstract method.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6002A9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6002A9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1669605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02A9"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="006002A9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1181033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D9551E" w:rsidRDefault="00D9551E" w:rsidP="00D9551E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 class marked as partial cannot be inherited.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892545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7948613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7526AF" w:rsidRDefault="007526AF" w:rsidP="007526AF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Methods within an interface must have an access modifier.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4903229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11179755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7526AF" w:rsidRDefault="007526AF" w:rsidP="007526AF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 class with a private constructor only, can be initiated using the new keyword.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037660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41982599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394F71" w:rsidRDefault="00790888" w:rsidP="00394F71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A class marked as static</w:t>
      </w:r>
      <w:r w:rsidR="00394F71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can contain a non-static method or property.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394F71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394F71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401751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94F71"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="00394F71"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6263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1C2D69" w:rsidRDefault="001C2D69" w:rsidP="001C2D69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lastRenderedPageBreak/>
        <w:t>We can always override a method.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277549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5405666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8541FE" w:rsidRDefault="008541FE" w:rsidP="008541FE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8541FE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Struct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supports inheritance.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08899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9360891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832F0E" w:rsidRDefault="00832F0E" w:rsidP="00832F0E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 w:rsidRPr="00832F0E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Struct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member can have protected access modifier.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396807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7357102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86D60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7526AF" w:rsidRPr="007526AF" w:rsidRDefault="007E6FF6" w:rsidP="00A86D60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What is a </w:t>
      </w:r>
      <w:r w:rsidRPr="007E6FF6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Delegate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?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8082E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it’s</w:t>
      </w:r>
      <w:r w:rsidR="00A86D60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a reference type, it’s </w:t>
      </w:r>
      <w:r w:rsidR="00A86D60" w:rsidRPr="00A86D60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a </w:t>
      </w:r>
      <w:r w:rsidR="00A86D60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pointer</w:t>
      </w:r>
      <w:r w:rsidR="00A86D60" w:rsidRPr="00A86D60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to a method.</w:t>
      </w:r>
      <w:r w:rsidR="00A86D60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We have multicast delegates and unicast, basically they are all a multicast.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255966" w:rsidRDefault="00D80D81" w:rsidP="00D80D81">
      <w:pPr>
        <w:pStyle w:val="Abstract-everteam"/>
        <w:rPr>
          <w:rFonts w:ascii="Calibri" w:hAnsi="Calibri" w:cs="Times New Roman"/>
          <w:b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There is a ThreadPool per AppDomain</w:t>
      </w:r>
      <w:r w:rsidR="00255966">
        <w:rPr>
          <w:rFonts w:ascii="Calibri" w:hAnsi="Calibri" w:cs="Times New Roman"/>
          <w:bCs/>
          <w:sz w:val="24"/>
          <w:szCs w:val="20"/>
          <w:shd w:val="clear" w:color="auto" w:fill="auto"/>
        </w:rPr>
        <w:t>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D21746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836833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9093479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F19E1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255966" w:rsidRPr="00255966" w:rsidRDefault="00255966" w:rsidP="00D80D81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 w:rsidRPr="00255966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Invoke</w:t>
      </w:r>
      <w:r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 xml:space="preserve"> 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method in a delegate make the call as Async.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D21746" w:rsidRPr="00255966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7029055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13112126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F19E1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502152" w:rsidRPr="00502152" w:rsidRDefault="00502152" w:rsidP="00502152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Generics are used for </w:t>
      </w:r>
      <w:r w:rsidR="00F5026A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runtime execution 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performance boost.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D21746" w:rsidRPr="00255966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1611012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5049033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F19E1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EB3322" w:rsidRPr="00EB3322" w:rsidRDefault="00EB3322" w:rsidP="001F19E1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List the Generic constraint types: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1F19E1" w:rsidRP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Value/Reference Type, </w:t>
      </w:r>
      <w:r w:rsid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derivation</w:t>
      </w:r>
      <w:r w:rsidR="001F19E1" w:rsidRP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,</w:t>
      </w:r>
      <w:r w:rsid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default</w:t>
      </w:r>
      <w:r w:rsidR="001F19E1" w:rsidRP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Ctor.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EB3322" w:rsidRPr="00EB3322" w:rsidRDefault="00EB3322" w:rsidP="00502152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The compiler lets you explicitly cast generic type parameters to any class.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alias w:val="True"/>
          <w:tag w:val="True"/>
          <w:id w:val="-1747712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A5C4C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Pr="001A5C4C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Calibri" w:hAnsi="Calibri" w:cs="Times New Roman"/>
            <w:bCs/>
            <w:sz w:val="24"/>
            <w:szCs w:val="20"/>
            <w:shd w:val="clear" w:color="auto" w:fill="auto"/>
          </w:rPr>
          <w:id w:val="-880012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F19E1">
            <w:rPr>
              <w:rFonts w:ascii="MS Gothic" w:eastAsia="MS Gothic" w:hAnsi="MS Gothic" w:cs="Times New Roman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</w:p>
    <w:p w:rsidR="004255DE" w:rsidRPr="004255DE" w:rsidRDefault="00D4694D" w:rsidP="00D93C12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What advantages offer Async/Await keywords on other threading options?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5</w:t>
      </w:r>
      <w:r w:rsidR="00511EF3">
        <w:rPr>
          <w:color w:val="5B9BD5" w:themeColor="accent1"/>
        </w:rPr>
        <w:t>pt</w:t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1F19E1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With Async/Await so Microsoft introduce a state machine code. So when writing to HDD, why waiting the write operation? So it’s a “device” dependent. Async/Await advantage is the release the thread until it’s finish, then it took again the thread from the thread pool to finish the execution.</w:t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lastRenderedPageBreak/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4255DE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29544B" w:rsidRPr="0029544B" w:rsidRDefault="004255DE" w:rsidP="00D93C12">
      <w:pPr>
        <w:pStyle w:val="Abstract-everteam"/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>What is an exception bubbling?</w:t>
      </w:r>
      <w:r w:rsidR="00511EF3" w:rsidRPr="00511EF3">
        <w:rPr>
          <w:color w:val="5B9BD5" w:themeColor="accent1"/>
        </w:rPr>
        <w:t xml:space="preserve"> </w:t>
      </w:r>
      <w:r w:rsidR="00D93C12">
        <w:rPr>
          <w:color w:val="5B9BD5" w:themeColor="accent1"/>
        </w:rPr>
        <w:t>4</w:t>
      </w:r>
      <w:r w:rsidR="00511EF3">
        <w:rPr>
          <w:color w:val="5B9BD5" w:themeColor="accent1"/>
        </w:rPr>
        <w:t>pt</w:t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AC106B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methods are pushed to a stack, so when an exception is raised from a child method it </w:t>
      </w:r>
      <w:r w:rsidR="00AC106B">
        <w:rPr>
          <w:rFonts w:ascii="Calibri" w:hAnsi="Calibri" w:cs="Times New Roman"/>
          <w:bCs/>
          <w:i/>
          <w:iCs/>
          <w:color w:val="FF0000"/>
          <w:sz w:val="24"/>
          <w:szCs w:val="20"/>
          <w:shd w:val="clear" w:color="auto" w:fill="auto"/>
        </w:rPr>
        <w:t xml:space="preserve">bubble </w:t>
      </w:r>
      <w:r w:rsidR="00AC106B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 xml:space="preserve"> to the called method, so we put a try catch only in the method not all childs.</w:t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29544B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4C2725" w:rsidRPr="004C2725" w:rsidRDefault="0029544B" w:rsidP="00EE3F25">
      <w:pPr>
        <w:pStyle w:val="Abstract-everteam"/>
      </w:pPr>
      <w:r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Can we create a new instance of class with only a static </w:t>
      </w:r>
      <w:r w:rsidR="00EE3F25"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t>constructor</w:t>
      </w:r>
      <w:r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t>?</w:t>
      </w:r>
      <w:r w:rsidR="00511EF3" w:rsidRPr="00511EF3">
        <w:rPr>
          <w:color w:val="5B9BD5" w:themeColor="accent1"/>
        </w:rPr>
        <w:t xml:space="preserve"> </w:t>
      </w:r>
      <w:r w:rsidR="00511EF3">
        <w:rPr>
          <w:color w:val="5B9BD5" w:themeColor="accent1"/>
        </w:rPr>
        <w:t>1pt</w:t>
      </w:r>
      <w:r w:rsidR="004255DE"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True </w:t>
      </w:r>
      <w:sdt>
        <w:sdtPr>
          <w:rPr>
            <w:rFonts w:ascii="Segoe UI Symbol" w:hAnsi="Segoe UI Symbol" w:cs="Segoe UI Symbol"/>
            <w:bCs/>
            <w:sz w:val="24"/>
            <w:szCs w:val="20"/>
            <w:shd w:val="clear" w:color="auto" w:fill="auto"/>
          </w:rPr>
          <w:alias w:val="True"/>
          <w:tag w:val="True"/>
          <w:id w:val="-95656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D569B">
            <w:rPr>
              <w:rFonts w:ascii="MS Gothic" w:eastAsia="MS Gothic" w:hAnsi="MS Gothic" w:cs="Segoe UI Symbol" w:hint="eastAsia"/>
              <w:bCs/>
              <w:sz w:val="24"/>
              <w:szCs w:val="20"/>
              <w:shd w:val="clear" w:color="auto" w:fill="auto"/>
            </w:rPr>
            <w:t>☒</w:t>
          </w:r>
        </w:sdtContent>
      </w:sdt>
      <w:r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tab/>
        <w:t xml:space="preserve">False </w:t>
      </w:r>
      <w:sdt>
        <w:sdtPr>
          <w:rPr>
            <w:rFonts w:ascii="Segoe UI Symbol" w:hAnsi="Segoe UI Symbol" w:cs="Segoe UI Symbol"/>
            <w:bCs/>
            <w:sz w:val="24"/>
            <w:szCs w:val="20"/>
            <w:shd w:val="clear" w:color="auto" w:fill="auto"/>
          </w:rPr>
          <w:id w:val="-1936967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E3F25">
            <w:rPr>
              <w:rFonts w:ascii="Segoe UI Symbol" w:hAnsi="Segoe UI Symbol" w:cs="Segoe UI Symbol"/>
              <w:bCs/>
              <w:sz w:val="24"/>
              <w:szCs w:val="20"/>
              <w:shd w:val="clear" w:color="auto" w:fill="auto"/>
            </w:rPr>
            <w:t>☐</w:t>
          </w:r>
        </w:sdtContent>
      </w:sdt>
      <w:r w:rsidR="004255DE"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</w:p>
    <w:p w:rsidR="0075199D" w:rsidRDefault="004C2725" w:rsidP="00EE3F25">
      <w:pPr>
        <w:pStyle w:val="Abstract-everteam"/>
      </w:pP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What a </w:t>
      </w:r>
      <w:r w:rsidRPr="004C2725">
        <w:rPr>
          <w:rFonts w:ascii="Calibri" w:hAnsi="Calibri" w:cs="Times New Roman"/>
          <w:bCs/>
          <w:i/>
          <w:iCs/>
          <w:sz w:val="24"/>
          <w:szCs w:val="20"/>
          <w:shd w:val="clear" w:color="auto" w:fill="auto"/>
        </w:rPr>
        <w:t>Singleton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t xml:space="preserve"> design pattern is used for?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2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CD569B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When we need to make sure that a one instance of that object exists in the memory.</w:t>
      </w:r>
      <w:r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CD569B">
        <w:rPr>
          <w:rFonts w:ascii="Calibri" w:hAnsi="Calibri" w:cs="Times New Roman"/>
          <w:bCs/>
          <w:color w:val="FF0000"/>
          <w:sz w:val="24"/>
          <w:szCs w:val="20"/>
          <w:shd w:val="clear" w:color="auto" w:fill="auto"/>
        </w:rPr>
        <w:t>So when we can an object used application wise, or the creation of it is heavy, we use singleton design pattern. (advantage on static class, it can be inherited)</w:t>
      </w:r>
      <w:r w:rsidR="004255DE"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D4694D" w:rsidRPr="00EE3F25">
        <w:rPr>
          <w:rFonts w:ascii="Calibri" w:hAnsi="Calibri" w:cs="Times New Roman"/>
          <w:bCs/>
          <w:sz w:val="24"/>
          <w:szCs w:val="20"/>
          <w:shd w:val="clear" w:color="auto" w:fill="auto"/>
        </w:rPr>
        <w:br/>
      </w:r>
      <w:r w:rsidR="0075199D">
        <w:br w:type="page"/>
      </w:r>
    </w:p>
    <w:p w:rsidR="00D21746" w:rsidRDefault="00517598" w:rsidP="0075199D">
      <w:pPr>
        <w:pStyle w:val="ESLevel1"/>
      </w:pPr>
      <w:r>
        <w:lastRenderedPageBreak/>
        <w:t>Exercises</w:t>
      </w:r>
    </w:p>
    <w:p w:rsidR="0075199D" w:rsidRDefault="002767F9" w:rsidP="002767F9">
      <w:pPr>
        <w:pStyle w:val="ListParagraph"/>
        <w:numPr>
          <w:ilvl w:val="0"/>
          <w:numId w:val="20"/>
        </w:numPr>
        <w:rPr>
          <w:rFonts w:ascii="Calibri" w:hAnsi="Calibri" w:cs="Times New Roman"/>
          <w:bCs/>
          <w:color w:val="auto"/>
          <w:sz w:val="24"/>
          <w:szCs w:val="20"/>
        </w:rPr>
      </w:pPr>
      <w:r w:rsidRPr="002767F9">
        <w:rPr>
          <w:rFonts w:ascii="Calibri" w:hAnsi="Calibri" w:cs="Times New Roman"/>
          <w:bCs/>
          <w:color w:val="auto"/>
          <w:sz w:val="24"/>
          <w:szCs w:val="20"/>
        </w:rPr>
        <w:t xml:space="preserve">Is the following class have the right naming convention? </w:t>
      </w:r>
      <w:r w:rsidR="00FE06DB" w:rsidRPr="002767F9">
        <w:rPr>
          <w:rFonts w:ascii="Calibri" w:hAnsi="Calibri" w:cs="Times New Roman"/>
          <w:bCs/>
          <w:color w:val="auto"/>
          <w:sz w:val="24"/>
          <w:szCs w:val="20"/>
        </w:rPr>
        <w:t>In</w:t>
      </w:r>
      <w:r w:rsidRPr="002767F9">
        <w:rPr>
          <w:rFonts w:ascii="Calibri" w:hAnsi="Calibri" w:cs="Times New Roman"/>
          <w:bCs/>
          <w:color w:val="auto"/>
          <w:sz w:val="24"/>
          <w:szCs w:val="20"/>
        </w:rPr>
        <w:t xml:space="preserve"> case of </w:t>
      </w:r>
      <w:r>
        <w:rPr>
          <w:rFonts w:ascii="Calibri" w:hAnsi="Calibri" w:cs="Times New Roman"/>
          <w:bCs/>
          <w:color w:val="auto"/>
          <w:sz w:val="24"/>
          <w:szCs w:val="20"/>
        </w:rPr>
        <w:t>“False” please correct</w:t>
      </w:r>
      <w:r w:rsidR="00511EF3">
        <w:rPr>
          <w:rFonts w:ascii="Calibri" w:hAnsi="Calibri" w:cs="Times New Roman"/>
          <w:bCs/>
          <w:color w:val="auto"/>
          <w:sz w:val="24"/>
          <w:szCs w:val="20"/>
        </w:rPr>
        <w:t xml:space="preserve"> </w:t>
      </w:r>
      <w:r w:rsidR="00605FE4">
        <w:rPr>
          <w:color w:val="5B9BD5" w:themeColor="accent1"/>
        </w:rPr>
        <w:t>4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bCs/>
          <w:color w:val="auto"/>
          <w:sz w:val="24"/>
          <w:szCs w:val="20"/>
        </w:rPr>
        <w:t xml:space="preserve"> it.</w:t>
      </w:r>
      <w:r>
        <w:rPr>
          <w:rFonts w:ascii="Calibri" w:hAnsi="Calibri" w:cs="Times New Roman"/>
          <w:bCs/>
          <w:color w:val="auto"/>
          <w:sz w:val="24"/>
          <w:szCs w:val="20"/>
        </w:rPr>
        <w:br/>
      </w:r>
      <w:r>
        <w:rPr>
          <w:noProof/>
          <w:lang w:eastAsia="en-US"/>
        </w:rPr>
        <w:drawing>
          <wp:inline distT="0" distB="0" distL="0" distR="0" wp14:anchorId="03184548" wp14:editId="2D546BEC">
            <wp:extent cx="3190875" cy="3829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AC3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1F43BF">
        <w:rPr>
          <w:rFonts w:ascii="Calibri" w:hAnsi="Calibri" w:cs="Times New Roman"/>
          <w:bCs/>
          <w:color w:val="auto"/>
          <w:sz w:val="24"/>
          <w:szCs w:val="20"/>
        </w:rPr>
        <w:br/>
      </w:r>
    </w:p>
    <w:p w:rsidR="008A7AC3" w:rsidRPr="002767F9" w:rsidRDefault="001F43BF" w:rsidP="00511EF3">
      <w:pPr>
        <w:pStyle w:val="ListParagraph"/>
        <w:numPr>
          <w:ilvl w:val="0"/>
          <w:numId w:val="20"/>
        </w:numPr>
        <w:jc w:val="left"/>
        <w:rPr>
          <w:rFonts w:ascii="Calibri" w:hAnsi="Calibri" w:cs="Times New Roman"/>
          <w:bCs/>
          <w:color w:val="auto"/>
          <w:sz w:val="24"/>
          <w:szCs w:val="20"/>
        </w:rPr>
      </w:pPr>
      <w:r>
        <w:rPr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36530174" wp14:editId="296BA233">
            <wp:simplePos x="0" y="0"/>
            <wp:positionH relativeFrom="column">
              <wp:posOffset>497205</wp:posOffset>
            </wp:positionH>
            <wp:positionV relativeFrom="paragraph">
              <wp:posOffset>436245</wp:posOffset>
            </wp:positionV>
            <wp:extent cx="3326765" cy="4010025"/>
            <wp:effectExtent l="19050" t="19050" r="26035" b="28575"/>
            <wp:wrapThrough wrapText="bothSides">
              <wp:wrapPolygon edited="0">
                <wp:start x="-124" y="-103"/>
                <wp:lineTo x="-124" y="21651"/>
                <wp:lineTo x="21645" y="21651"/>
                <wp:lineTo x="21645" y="-103"/>
                <wp:lineTo x="-124" y="-103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4010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AC3">
        <w:rPr>
          <w:rFonts w:ascii="Calibri" w:hAnsi="Calibri" w:cs="Times New Roman"/>
          <w:bCs/>
          <w:color w:val="auto"/>
          <w:sz w:val="24"/>
          <w:szCs w:val="20"/>
        </w:rPr>
        <w:t>Considering the following Class A, B and C, what is the output of below console application?</w:t>
      </w:r>
      <w:r w:rsidR="00511EF3" w:rsidRPr="00511EF3">
        <w:rPr>
          <w:color w:val="5B9BD5" w:themeColor="accent1"/>
        </w:rPr>
        <w:t xml:space="preserve"> </w:t>
      </w:r>
      <w:r w:rsidR="00605FE4">
        <w:rPr>
          <w:color w:val="5B9BD5" w:themeColor="accent1"/>
        </w:rPr>
        <w:t>14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bCs/>
          <w:color w:val="auto"/>
          <w:sz w:val="24"/>
          <w:szCs w:val="20"/>
        </w:rPr>
        <w:br/>
      </w:r>
      <w:r w:rsidR="008A7AC3">
        <w:rPr>
          <w:rFonts w:ascii="Calibri" w:hAnsi="Calibri" w:cs="Times New Roman"/>
          <w:bCs/>
          <w:color w:val="auto"/>
          <w:sz w:val="24"/>
          <w:szCs w:val="20"/>
        </w:rPr>
        <w:br/>
      </w:r>
    </w:p>
    <w:p w:rsidR="00D21746" w:rsidRPr="00D21746" w:rsidRDefault="00D21746" w:rsidP="00D21746"/>
    <w:p w:rsidR="00E37B50" w:rsidRPr="001A5C4C" w:rsidRDefault="00E37B50" w:rsidP="00E37B50">
      <w:pPr>
        <w:rPr>
          <w:rFonts w:ascii="Calibri" w:hAnsi="Calibri" w:cs="Times New Roman"/>
          <w:bCs/>
          <w:color w:val="auto"/>
          <w:sz w:val="24"/>
          <w:szCs w:val="20"/>
        </w:rPr>
      </w:pPr>
    </w:p>
    <w:p w:rsidR="00E37B50" w:rsidRPr="001A5C4C" w:rsidRDefault="00E37B50" w:rsidP="00E37B50">
      <w:pPr>
        <w:rPr>
          <w:rFonts w:ascii="Calibri" w:hAnsi="Calibri" w:cs="Times New Roman"/>
          <w:bCs/>
          <w:color w:val="auto"/>
          <w:sz w:val="24"/>
          <w:szCs w:val="20"/>
        </w:rPr>
      </w:pPr>
    </w:p>
    <w:p w:rsidR="00220675" w:rsidRDefault="00220675" w:rsidP="001F43BF">
      <w:pPr>
        <w:rPr>
          <w:rFonts w:ascii="Calibri" w:hAnsi="Calibri" w:cs="Times New Roman"/>
          <w:bCs/>
          <w:color w:val="auto"/>
          <w:sz w:val="24"/>
          <w:szCs w:val="20"/>
        </w:rPr>
      </w:pPr>
      <w:r>
        <w:rPr>
          <w:rFonts w:ascii="Calibri" w:hAnsi="Calibri" w:cs="Times New Roman"/>
          <w:bCs/>
          <w:color w:val="auto"/>
          <w:sz w:val="24"/>
          <w:szCs w:val="20"/>
        </w:rPr>
        <w:br/>
      </w:r>
    </w:p>
    <w:p w:rsidR="00220675" w:rsidRDefault="00362CDF">
      <w:pPr>
        <w:spacing w:after="0" w:line="240" w:lineRule="auto"/>
        <w:jc w:val="left"/>
        <w:rPr>
          <w:rFonts w:ascii="Calibri" w:hAnsi="Calibri" w:cs="Times New Roman"/>
          <w:bCs/>
          <w:color w:val="auto"/>
          <w:sz w:val="24"/>
          <w:szCs w:val="20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05110B94" wp14:editId="79F5DCF1">
            <wp:simplePos x="0" y="0"/>
            <wp:positionH relativeFrom="column">
              <wp:posOffset>537845</wp:posOffset>
            </wp:positionH>
            <wp:positionV relativeFrom="paragraph">
              <wp:posOffset>2277745</wp:posOffset>
            </wp:positionV>
            <wp:extent cx="3343275" cy="3965575"/>
            <wp:effectExtent l="19050" t="19050" r="28575" b="15875"/>
            <wp:wrapThrough wrapText="bothSides">
              <wp:wrapPolygon edited="0">
                <wp:start x="-123" y="-104"/>
                <wp:lineTo x="-123" y="21583"/>
                <wp:lineTo x="21662" y="21583"/>
                <wp:lineTo x="21662" y="-104"/>
                <wp:lineTo x="-123" y="-104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65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1A387" wp14:editId="5ADB2CEF">
                <wp:simplePos x="0" y="0"/>
                <wp:positionH relativeFrom="column">
                  <wp:posOffset>499745</wp:posOffset>
                </wp:positionH>
                <wp:positionV relativeFrom="paragraph">
                  <wp:posOffset>2030095</wp:posOffset>
                </wp:positionV>
                <wp:extent cx="3326765" cy="266700"/>
                <wp:effectExtent l="0" t="0" r="6985" b="0"/>
                <wp:wrapThrough wrapText="bothSides">
                  <wp:wrapPolygon edited="0">
                    <wp:start x="0" y="0"/>
                    <wp:lineTo x="0" y="20057"/>
                    <wp:lineTo x="21522" y="20057"/>
                    <wp:lineTo x="21522" y="0"/>
                    <wp:lineTo x="0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62CDF" w:rsidRPr="00CB1683" w:rsidRDefault="00362CDF" w:rsidP="00362CDF">
                            <w:pPr>
                              <w:pStyle w:val="Caption"/>
                              <w:rPr>
                                <w:rFonts w:ascii="Segoe UI" w:hAnsi="Segoe UI"/>
                                <w:noProof/>
                                <w:color w:val="404040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43A6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-Class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1A38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9.35pt;margin-top:159.85pt;width:261.95pt;height:2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" stroked="f">
                <v:textbox inset="0,0,0,0">
                  <w:txbxContent>
                    <w:p w:rsidR="00362CDF" w:rsidRPr="00CB1683" w:rsidRDefault="00362CDF" w:rsidP="00362CDF">
                      <w:pPr>
                        <w:pStyle w:val="Caption"/>
                        <w:rPr>
                          <w:rFonts w:ascii="Segoe UI" w:hAnsi="Segoe UI"/>
                          <w:noProof/>
                          <w:color w:val="404040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43A6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-Class 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57C430" wp14:editId="330E267A">
                <wp:simplePos x="0" y="0"/>
                <wp:positionH relativeFrom="column">
                  <wp:posOffset>528320</wp:posOffset>
                </wp:positionH>
                <wp:positionV relativeFrom="paragraph">
                  <wp:posOffset>6209665</wp:posOffset>
                </wp:positionV>
                <wp:extent cx="3343275" cy="247650"/>
                <wp:effectExtent l="0" t="0" r="9525" b="0"/>
                <wp:wrapThrough wrapText="bothSides">
                  <wp:wrapPolygon edited="0">
                    <wp:start x="0" y="0"/>
                    <wp:lineTo x="0" y="19938"/>
                    <wp:lineTo x="21538" y="19938"/>
                    <wp:lineTo x="21538" y="0"/>
                    <wp:lineTo x="0" y="0"/>
                  </wp:wrapPolygon>
                </wp:wrapThrough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62CDF" w:rsidRPr="00C93B37" w:rsidRDefault="00362CDF" w:rsidP="00362CDF">
                            <w:pPr>
                              <w:pStyle w:val="Caption"/>
                              <w:rPr>
                                <w:rFonts w:ascii="Segoe UI" w:hAnsi="Segoe UI"/>
                                <w:noProof/>
                                <w:color w:val="404040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43A6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-Class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7C430" id="Text Box 18" o:spid="_x0000_s1027" type="#_x0000_t202" style="position:absolute;margin-left:41.6pt;margin-top:488.95pt;width:263.25pt;height:1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" stroked="f">
                <v:textbox inset="0,0,0,0">
                  <w:txbxContent>
                    <w:p w:rsidR="00362CDF" w:rsidRPr="00C93B37" w:rsidRDefault="00362CDF" w:rsidP="00362CDF">
                      <w:pPr>
                        <w:pStyle w:val="Caption"/>
                        <w:rPr>
                          <w:rFonts w:ascii="Segoe UI" w:hAnsi="Segoe UI"/>
                          <w:noProof/>
                          <w:color w:val="404040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43A6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-Class B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20675">
        <w:rPr>
          <w:rFonts w:ascii="Calibri" w:hAnsi="Calibri" w:cs="Times New Roman"/>
          <w:bCs/>
          <w:color w:val="auto"/>
          <w:sz w:val="24"/>
          <w:szCs w:val="20"/>
        </w:rPr>
        <w:br w:type="page"/>
      </w:r>
    </w:p>
    <w:p w:rsidR="00CD589A" w:rsidRDefault="005C5F98" w:rsidP="001F43BF">
      <w:pPr>
        <w:rPr>
          <w:rFonts w:ascii="Calibri" w:hAnsi="Calibri" w:cs="Times New Roman"/>
          <w:bCs/>
          <w:color w:val="auto"/>
          <w:sz w:val="24"/>
          <w:szCs w:val="20"/>
        </w:rPr>
      </w:pPr>
      <w:r>
        <w:rPr>
          <w:noProof/>
        </w:rPr>
        <w:lastRenderedPageBreak/>
        <w:t xml:space="preserve"> </w:t>
      </w:r>
      <w:r w:rsidR="00362CD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0397FC" wp14:editId="35EA8A12">
                <wp:simplePos x="0" y="0"/>
                <wp:positionH relativeFrom="column">
                  <wp:posOffset>518795</wp:posOffset>
                </wp:positionH>
                <wp:positionV relativeFrom="paragraph">
                  <wp:posOffset>7389495</wp:posOffset>
                </wp:positionV>
                <wp:extent cx="27241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62CDF" w:rsidRPr="000B02C1" w:rsidRDefault="00362CDF" w:rsidP="00362CDF">
                            <w:pPr>
                              <w:pStyle w:val="Caption"/>
                              <w:rPr>
                                <w:rFonts w:ascii="Segoe UI" w:hAnsi="Segoe UI"/>
                                <w:noProof/>
                                <w:color w:val="404040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43A6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-Console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397FC" id="Text Box 20" o:spid="_x0000_s1028" type="#_x0000_t202" style="position:absolute;left:0;text-align:left;margin-left:40.85pt;margin-top:581.85pt;width:214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" stroked="f">
                <v:textbox style="mso-fit-shape-to-text:t" inset="0,0,0,0">
                  <w:txbxContent>
                    <w:p w:rsidR="00362CDF" w:rsidRPr="000B02C1" w:rsidRDefault="00362CDF" w:rsidP="00362CDF">
                      <w:pPr>
                        <w:pStyle w:val="Caption"/>
                        <w:rPr>
                          <w:rFonts w:ascii="Segoe UI" w:hAnsi="Segoe UI"/>
                          <w:noProof/>
                          <w:color w:val="404040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43A6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-Console Application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F0EBA">
        <w:rPr>
          <w:noProof/>
          <w:lang w:eastAsia="en-US"/>
        </w:rPr>
        <w:t xml:space="preserve"> </w:t>
      </w:r>
      <w:r w:rsidR="00220675">
        <w:rPr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01BFA11F" wp14:editId="2F94C7CD">
            <wp:simplePos x="0" y="0"/>
            <wp:positionH relativeFrom="column">
              <wp:posOffset>499745</wp:posOffset>
            </wp:positionH>
            <wp:positionV relativeFrom="paragraph">
              <wp:posOffset>19050</wp:posOffset>
            </wp:positionV>
            <wp:extent cx="3305175" cy="4064000"/>
            <wp:effectExtent l="19050" t="19050" r="28575" b="12700"/>
            <wp:wrapThrough wrapText="bothSides">
              <wp:wrapPolygon edited="0">
                <wp:start x="-124" y="-101"/>
                <wp:lineTo x="-124" y="21566"/>
                <wp:lineTo x="21662" y="21566"/>
                <wp:lineTo x="21662" y="-101"/>
                <wp:lineTo x="-124" y="-101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06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5C5F98" w:rsidP="00CD589A">
      <w:pPr>
        <w:rPr>
          <w:rFonts w:ascii="Calibri" w:hAnsi="Calibri" w:cs="Times New Roman"/>
          <w:sz w:val="24"/>
          <w:szCs w:val="20"/>
        </w:rPr>
      </w:pPr>
      <w:r>
        <w:rPr>
          <w:noProof/>
          <w:lang w:eastAsia="en-US"/>
        </w:rPr>
        <w:drawing>
          <wp:anchor distT="0" distB="0" distL="114300" distR="114300" simplePos="0" relativeHeight="251670528" behindDoc="0" locked="0" layoutInCell="1" allowOverlap="1" wp14:anchorId="2FD84306" wp14:editId="16901A8B">
            <wp:simplePos x="0" y="0"/>
            <wp:positionH relativeFrom="column">
              <wp:posOffset>499745</wp:posOffset>
            </wp:positionH>
            <wp:positionV relativeFrom="paragraph">
              <wp:posOffset>149860</wp:posOffset>
            </wp:positionV>
            <wp:extent cx="3143556" cy="3152775"/>
            <wp:effectExtent l="19050" t="19050" r="19050" b="9525"/>
            <wp:wrapThrough wrapText="bothSides">
              <wp:wrapPolygon edited="0">
                <wp:start x="-131" y="-131"/>
                <wp:lineTo x="-131" y="21535"/>
                <wp:lineTo x="21600" y="21535"/>
                <wp:lineTo x="21600" y="-131"/>
                <wp:lineTo x="-131" y="-131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556" cy="3152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CD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4DC005" wp14:editId="29CC2C40">
                <wp:simplePos x="0" y="0"/>
                <wp:positionH relativeFrom="column">
                  <wp:posOffset>499745</wp:posOffset>
                </wp:positionH>
                <wp:positionV relativeFrom="paragraph">
                  <wp:posOffset>82550</wp:posOffset>
                </wp:positionV>
                <wp:extent cx="3305175" cy="238125"/>
                <wp:effectExtent l="0" t="0" r="9525" b="9525"/>
                <wp:wrapThrough wrapText="bothSides">
                  <wp:wrapPolygon edited="0">
                    <wp:start x="0" y="0"/>
                    <wp:lineTo x="0" y="20736"/>
                    <wp:lineTo x="21538" y="20736"/>
                    <wp:lineTo x="21538" y="0"/>
                    <wp:lineTo x="0" y="0"/>
                  </wp:wrapPolygon>
                </wp:wrapThrough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62CDF" w:rsidRPr="00726D77" w:rsidRDefault="00362CDF" w:rsidP="00362CDF">
                            <w:pPr>
                              <w:pStyle w:val="Caption"/>
                              <w:rPr>
                                <w:rFonts w:ascii="Segoe UI" w:hAnsi="Segoe UI"/>
                                <w:noProof/>
                                <w:color w:val="404040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43A6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-Class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DC005" id="Text Box 19" o:spid="_x0000_s1029" type="#_x0000_t202" style="position:absolute;left:0;text-align:left;margin-left:39.35pt;margin-top:6.5pt;width:260.25pt;height:18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" stroked="f">
                <v:textbox inset="0,0,0,0">
                  <w:txbxContent>
                    <w:p w:rsidR="00362CDF" w:rsidRPr="00726D77" w:rsidRDefault="00362CDF" w:rsidP="00362CDF">
                      <w:pPr>
                        <w:pStyle w:val="Caption"/>
                        <w:rPr>
                          <w:rFonts w:ascii="Segoe UI" w:hAnsi="Segoe UI"/>
                          <w:noProof/>
                          <w:color w:val="404040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43A6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-Class C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P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CD589A" w:rsidRDefault="00CD589A" w:rsidP="00CD589A">
      <w:pPr>
        <w:rPr>
          <w:rFonts w:ascii="Calibri" w:hAnsi="Calibri" w:cs="Times New Roman"/>
          <w:sz w:val="24"/>
          <w:szCs w:val="20"/>
        </w:rPr>
      </w:pPr>
    </w:p>
    <w:p w:rsidR="00894D80" w:rsidRDefault="00894D80" w:rsidP="00CD589A">
      <w:pPr>
        <w:rPr>
          <w:rFonts w:ascii="Calibri" w:hAnsi="Calibri" w:cs="Times New Roman"/>
          <w:sz w:val="24"/>
          <w:szCs w:val="20"/>
        </w:rPr>
      </w:pPr>
    </w:p>
    <w:p w:rsidR="00894D80" w:rsidRDefault="00894D80" w:rsidP="00CD589A">
      <w:pPr>
        <w:rPr>
          <w:rFonts w:ascii="Calibri" w:hAnsi="Calibri" w:cs="Times New Roman"/>
          <w:sz w:val="24"/>
          <w:szCs w:val="20"/>
        </w:rPr>
      </w:pP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lastRenderedPageBreak/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  <w:r>
        <w:rPr>
          <w:rFonts w:ascii="Calibri" w:hAnsi="Calibri" w:cs="Times New Roman"/>
          <w:sz w:val="24"/>
          <w:szCs w:val="20"/>
        </w:rPr>
        <w:br/>
      </w:r>
    </w:p>
    <w:p w:rsidR="00750C66" w:rsidRDefault="00750C66" w:rsidP="00CD589A">
      <w:pPr>
        <w:ind w:firstLine="708"/>
        <w:rPr>
          <w:rFonts w:ascii="Calibri" w:hAnsi="Calibri" w:cs="Times New Roman"/>
          <w:sz w:val="24"/>
          <w:szCs w:val="20"/>
        </w:rPr>
      </w:pPr>
    </w:p>
    <w:p w:rsidR="0007720E" w:rsidRDefault="00894D80" w:rsidP="008B334D">
      <w:pPr>
        <w:pStyle w:val="ListParagraph"/>
        <w:numPr>
          <w:ilvl w:val="0"/>
          <w:numId w:val="20"/>
        </w:numPr>
        <w:jc w:val="left"/>
        <w:rPr>
          <w:rFonts w:ascii="Calibri" w:hAnsi="Calibri" w:cs="Times New Roman"/>
          <w:sz w:val="24"/>
          <w:szCs w:val="20"/>
        </w:rPr>
      </w:pPr>
      <w:r>
        <w:rPr>
          <w:rFonts w:ascii="Calibri" w:hAnsi="Calibri" w:cs="Times New Roman"/>
          <w:sz w:val="24"/>
          <w:szCs w:val="20"/>
        </w:rPr>
        <w:t>What is the output of below program: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5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sz w:val="24"/>
          <w:szCs w:val="20"/>
        </w:rPr>
        <w:br/>
      </w:r>
      <w:r>
        <w:rPr>
          <w:noProof/>
          <w:lang w:eastAsia="en-US"/>
        </w:rPr>
        <w:drawing>
          <wp:inline distT="0" distB="0" distL="0" distR="0" wp14:anchorId="243CFD18" wp14:editId="0D6D353A">
            <wp:extent cx="3495675" cy="5753100"/>
            <wp:effectExtent l="19050" t="19050" r="28575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53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7720E">
        <w:rPr>
          <w:rFonts w:ascii="Calibri" w:hAnsi="Calibri" w:cs="Times New Roman"/>
          <w:sz w:val="24"/>
          <w:szCs w:val="20"/>
        </w:rPr>
        <w:br/>
      </w:r>
    </w:p>
    <w:p w:rsidR="00CD589A" w:rsidRPr="00CD589A" w:rsidRDefault="0007720E" w:rsidP="000E163B">
      <w:pPr>
        <w:pStyle w:val="ListParagraph"/>
        <w:numPr>
          <w:ilvl w:val="0"/>
          <w:numId w:val="20"/>
        </w:numPr>
        <w:jc w:val="left"/>
        <w:rPr>
          <w:rFonts w:ascii="Calibri" w:hAnsi="Calibri" w:cs="Times New Roman"/>
          <w:sz w:val="24"/>
          <w:szCs w:val="20"/>
        </w:rPr>
      </w:pPr>
      <w:r>
        <w:rPr>
          <w:rFonts w:ascii="Calibri" w:hAnsi="Calibri" w:cs="Times New Roman"/>
          <w:sz w:val="24"/>
          <w:szCs w:val="20"/>
        </w:rPr>
        <w:lastRenderedPageBreak/>
        <w:t>What is the output of below program:</w:t>
      </w:r>
      <w:r w:rsidR="00511EF3" w:rsidRPr="00511EF3">
        <w:rPr>
          <w:color w:val="5B9BD5" w:themeColor="accent1"/>
        </w:rPr>
        <w:t xml:space="preserve"> </w:t>
      </w:r>
      <w:r w:rsidR="008B334D">
        <w:rPr>
          <w:color w:val="5B9BD5" w:themeColor="accent1"/>
        </w:rPr>
        <w:t>4</w:t>
      </w:r>
      <w:r w:rsidR="00511EF3">
        <w:rPr>
          <w:color w:val="5B9BD5" w:themeColor="accent1"/>
        </w:rPr>
        <w:t>pt</w:t>
      </w:r>
      <w:r>
        <w:rPr>
          <w:rFonts w:ascii="Calibri" w:hAnsi="Calibri" w:cs="Times New Roman"/>
          <w:sz w:val="24"/>
          <w:szCs w:val="20"/>
        </w:rPr>
        <w:br/>
      </w:r>
      <w:r w:rsidR="009E6FAA">
        <w:rPr>
          <w:noProof/>
          <w:lang w:eastAsia="en-US"/>
        </w:rPr>
        <w:drawing>
          <wp:inline distT="0" distB="0" distL="0" distR="0" wp14:anchorId="59F5A9A3" wp14:editId="7F8E8FF9">
            <wp:extent cx="2314575" cy="1838325"/>
            <wp:effectExtent l="19050" t="19050" r="28575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38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94D80">
        <w:rPr>
          <w:rFonts w:ascii="Calibri" w:hAnsi="Calibri" w:cs="Times New Roman"/>
          <w:sz w:val="24"/>
          <w:szCs w:val="20"/>
        </w:rPr>
        <w:br/>
      </w:r>
      <w:r w:rsidR="001E43CD">
        <w:rPr>
          <w:noProof/>
          <w:lang w:eastAsia="en-US"/>
        </w:rPr>
        <w:drawing>
          <wp:inline distT="0" distB="0" distL="0" distR="0" wp14:anchorId="731BCE9E" wp14:editId="081F37C5">
            <wp:extent cx="3457575" cy="6429375"/>
            <wp:effectExtent l="19050" t="19050" r="28575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429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CD589A" w:rsidRPr="00CD589A" w:rsidSect="00A0790A">
      <w:headerReference w:type="even" r:id="rId17"/>
      <w:headerReference w:type="default" r:id="rId18"/>
      <w:footerReference w:type="even" r:id="rId19"/>
      <w:footerReference w:type="default" r:id="rId20"/>
      <w:footerReference w:type="first" r:id="rId21"/>
      <w:pgSz w:w="11900" w:h="16840"/>
      <w:pgMar w:top="1353" w:right="1418" w:bottom="1418" w:left="1418" w:header="680" w:footer="3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167" w:rsidRDefault="00EC7167" w:rsidP="00746F32">
      <w:r>
        <w:separator/>
      </w:r>
    </w:p>
    <w:p w:rsidR="00EC7167" w:rsidRDefault="00EC7167" w:rsidP="00746F32"/>
  </w:endnote>
  <w:endnote w:type="continuationSeparator" w:id="0">
    <w:p w:rsidR="00EC7167" w:rsidRDefault="00EC7167" w:rsidP="00746F32">
      <w:r>
        <w:continuationSeparator/>
      </w:r>
    </w:p>
    <w:p w:rsidR="00EC7167" w:rsidRDefault="00EC7167" w:rsidP="00746F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ona Pro">
    <w:altName w:val="Arial"/>
    <w:panose1 w:val="00000000000000000000"/>
    <w:charset w:val="00"/>
    <w:family w:val="modern"/>
    <w:notTrueType/>
    <w:pitch w:val="variable"/>
    <w:sig w:usb0="800000AF" w:usb1="40000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Zona Pro Light">
    <w:altName w:val="Corbel"/>
    <w:charset w:val="00"/>
    <w:family w:val="auto"/>
    <w:pitch w:val="variable"/>
    <w:sig w:usb0="00000001" w:usb1="4000004A" w:usb2="00000000" w:usb3="00000000" w:csb0="0000009B" w:csb1="00000000"/>
  </w:font>
  <w:font w:name="Zona Pro Bold">
    <w:altName w:val="Trebuchet MS"/>
    <w:charset w:val="00"/>
    <w:family w:val="auto"/>
    <w:pitch w:val="variable"/>
    <w:sig w:usb0="00000001" w:usb1="4000004A" w:usb2="00000000" w:usb3="00000000" w:csb0="0000009B" w:csb1="00000000"/>
  </w:font>
  <w:font w:name="Zona Pro SemiBold">
    <w:altName w:val="Trebuchet MS"/>
    <w:charset w:val="00"/>
    <w:family w:val="auto"/>
    <w:pitch w:val="variable"/>
    <w:sig w:usb0="00000001" w:usb1="4000004A" w:usb2="00000000" w:usb3="00000000" w:csb0="0000009B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ZonaPro-Light">
    <w:altName w:val="Zona Pro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 8">
    <w:altName w:val="Times New Roman"/>
    <w:charset w:val="59"/>
    <w:family w:val="auto"/>
    <w:pitch w:val="variable"/>
    <w:sig w:usb0="00000000" w:usb1="C000E07B" w:usb2="0000002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TFF599360t00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egoe">
    <w:altName w:val="Segoe UI"/>
    <w:charset w:val="00"/>
    <w:family w:val="swiss"/>
    <w:pitch w:val="variable"/>
    <w:sig w:usb0="00000001" w:usb1="00000000" w:usb2="00000000" w:usb3="00000000" w:csb0="0000009F" w:csb1="00000000"/>
  </w:font>
  <w:font w:name="Segoe Light">
    <w:altName w:val="Times New Roman"/>
    <w:charset w:val="00"/>
    <w:family w:val="swiss"/>
    <w:pitch w:val="variable"/>
    <w:sig w:usb0="A00002AF" w:usb1="4000205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-ui">
    <w:altName w:val="Times New Roman"/>
    <w:panose1 w:val="00000000000000000000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4D3" w:rsidRPr="0032428C" w:rsidRDefault="001324D3" w:rsidP="00746F32">
    <w:pPr>
      <w:pStyle w:val="Citationrfrence-everteam"/>
    </w:pPr>
    <w:r w:rsidRPr="00E400B7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B75A487" wp14:editId="1B35CFC6">
              <wp:simplePos x="0" y="0"/>
              <wp:positionH relativeFrom="column">
                <wp:posOffset>-11430</wp:posOffset>
              </wp:positionH>
              <wp:positionV relativeFrom="paragraph">
                <wp:posOffset>-95885</wp:posOffset>
              </wp:positionV>
              <wp:extent cx="5758180" cy="25400"/>
              <wp:effectExtent l="0" t="0" r="33020" b="2540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8180" cy="25400"/>
                      </a:xfrm>
                      <a:prstGeom prst="line">
                        <a:avLst/>
                      </a:prstGeom>
                      <a:ln w="3175" cmpd="sng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27BF2C" id="Connecteur droit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pt,-7.55pt" to="452.5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" strokecolor="#bfbfbf [2412]" strokeweight=".25pt"/>
          </w:pict>
        </mc:Fallback>
      </mc:AlternateContent>
    </w:r>
    <w:r w:rsidRPr="0032428C">
      <w:t xml:space="preserve">Page </w:t>
    </w:r>
    <w:r w:rsidRPr="00E400B7">
      <w:fldChar w:fldCharType="begin"/>
    </w:r>
    <w:r w:rsidRPr="0032428C">
      <w:instrText xml:space="preserve"> PAGE </w:instrText>
    </w:r>
    <w:r w:rsidRPr="00E400B7">
      <w:fldChar w:fldCharType="separate"/>
    </w:r>
    <w:r w:rsidRPr="0032428C">
      <w:rPr>
        <w:noProof/>
      </w:rPr>
      <w:t>4</w:t>
    </w:r>
    <w:r w:rsidRPr="00E400B7">
      <w:fldChar w:fldCharType="end"/>
    </w:r>
    <w:r w:rsidRPr="0032428C">
      <w:t xml:space="preserve"> sur </w:t>
    </w:r>
    <w:r w:rsidRPr="00E400B7">
      <w:fldChar w:fldCharType="begin"/>
    </w:r>
    <w:r w:rsidRPr="0032428C">
      <w:instrText xml:space="preserve"> NUMPAGES </w:instrText>
    </w:r>
    <w:r w:rsidRPr="00E400B7">
      <w:fldChar w:fldCharType="separate"/>
    </w:r>
    <w:r w:rsidR="00243A61">
      <w:rPr>
        <w:noProof/>
      </w:rPr>
      <w:t>13</w:t>
    </w:r>
    <w:r w:rsidRPr="00E400B7">
      <w:fldChar w:fldCharType="end"/>
    </w:r>
    <w:r w:rsidRPr="0032428C">
      <w:t xml:space="preserve"> -</w:t>
    </w:r>
    <w:r w:rsidRPr="0032428C">
      <w:rPr>
        <w:rStyle w:val="PageNumber"/>
        <w:rFonts w:ascii="Times New Roman" w:hAnsi="Times New Roman"/>
        <w:sz w:val="22"/>
        <w:szCs w:val="22"/>
      </w:rPr>
      <w:t xml:space="preserve"> </w:t>
    </w:r>
    <w:r w:rsidRPr="0032428C">
      <w:t xml:space="preserve">Copyright </w:t>
    </w:r>
    <w:r w:rsidRPr="0032428C">
      <w:rPr>
        <w:rStyle w:val="Strong"/>
        <w:sz w:val="22"/>
        <w:szCs w:val="22"/>
      </w:rPr>
      <w:t>everteam</w:t>
    </w:r>
    <w:r w:rsidRPr="0032428C">
      <w:t xml:space="preserve"> • Reference XXXX • December 2014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4D3" w:rsidRPr="00746F32" w:rsidRDefault="001324D3" w:rsidP="00746F32">
    <w:pPr>
      <w:pStyle w:val="Footer1"/>
    </w:pPr>
    <w:r w:rsidRPr="00414210">
      <w:t>C</w:t>
    </w:r>
    <w:r>
      <w:t>opyright Everteam.mea •</w:t>
    </w:r>
    <w:r w:rsidRPr="00414210">
      <w:tab/>
      <w:t xml:space="preserve">Page </w:t>
    </w:r>
    <w:r w:rsidRPr="00414210">
      <w:fldChar w:fldCharType="begin"/>
    </w:r>
    <w:r w:rsidRPr="00414210">
      <w:instrText xml:space="preserve"> PAGE </w:instrText>
    </w:r>
    <w:r w:rsidRPr="00414210">
      <w:fldChar w:fldCharType="separate"/>
    </w:r>
    <w:r w:rsidR="00B665CA">
      <w:rPr>
        <w:noProof/>
      </w:rPr>
      <w:t>13</w:t>
    </w:r>
    <w:r w:rsidRPr="00414210">
      <w:fldChar w:fldCharType="end"/>
    </w:r>
    <w:r w:rsidRPr="00414210">
      <w:t xml:space="preserve"> / </w:t>
    </w:r>
    <w:r w:rsidRPr="00414210">
      <w:fldChar w:fldCharType="begin"/>
    </w:r>
    <w:r w:rsidRPr="00414210">
      <w:instrText xml:space="preserve"> NUMPAGES </w:instrText>
    </w:r>
    <w:r w:rsidRPr="00414210">
      <w:fldChar w:fldCharType="separate"/>
    </w:r>
    <w:r w:rsidR="00B665CA">
      <w:rPr>
        <w:noProof/>
      </w:rPr>
      <w:t>13</w:t>
    </w:r>
    <w:r w:rsidRPr="00414210"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4D3" w:rsidRPr="00A86E12" w:rsidRDefault="001324D3" w:rsidP="00A86E12">
    <w:pPr>
      <w:pStyle w:val="Default"/>
      <w:rPr>
        <w:rFonts w:ascii="Segoe UI" w:eastAsiaTheme="minorEastAsia" w:hAnsi="Segoe UI" w:cs="Segoe UI"/>
        <w:lang w:eastAsia="fr-FR"/>
      </w:rPr>
    </w:pPr>
    <w:r w:rsidRPr="00B75358">
      <w:t xml:space="preserve"> </w:t>
    </w:r>
  </w:p>
  <w:p w:rsidR="001324D3" w:rsidRPr="00A86E12" w:rsidRDefault="001324D3" w:rsidP="00A86E12">
    <w:pPr>
      <w:pStyle w:val="Default"/>
      <w:rPr>
        <w:rFonts w:ascii="Segoe UI" w:eastAsiaTheme="minorEastAsia" w:hAnsi="Segoe UI" w:cs="Segoe UI"/>
        <w:lang w:eastAsia="fr-FR"/>
      </w:rPr>
    </w:pPr>
    <w:r w:rsidRPr="00A86E12">
      <w:rPr>
        <w:rFonts w:eastAsiaTheme="minorEastAsia"/>
        <w:szCs w:val="22"/>
      </w:rPr>
      <w:t xml:space="preserve">Mar Mansour Street - Naccache - Lebanon </w:t>
    </w:r>
    <w:r w:rsidRPr="00F72937">
      <w:t xml:space="preserve"> </w:t>
    </w:r>
    <w:r w:rsidRPr="00F72937">
      <w:br/>
    </w:r>
    <w:r>
      <w:t xml:space="preserve">Tel </w:t>
    </w:r>
    <w:r w:rsidRPr="00A86E12">
      <w:rPr>
        <w:rFonts w:eastAsiaTheme="minorEastAsia"/>
        <w:szCs w:val="22"/>
      </w:rPr>
      <w:t>961 3 397239 • 961 70 255178 • www.everteam-mea.com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167" w:rsidRDefault="00EC7167" w:rsidP="00746F32">
      <w:r>
        <w:separator/>
      </w:r>
    </w:p>
    <w:p w:rsidR="00EC7167" w:rsidRDefault="00EC7167" w:rsidP="00746F32"/>
  </w:footnote>
  <w:footnote w:type="continuationSeparator" w:id="0">
    <w:p w:rsidR="00EC7167" w:rsidRDefault="00EC7167" w:rsidP="00746F32">
      <w:r>
        <w:continuationSeparator/>
      </w:r>
    </w:p>
    <w:p w:rsidR="00EC7167" w:rsidRDefault="00EC7167" w:rsidP="00746F3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4D3" w:rsidRDefault="001324D3" w:rsidP="00746F32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AB9C63" wp14:editId="2B9B501E">
              <wp:simplePos x="0" y="0"/>
              <wp:positionH relativeFrom="column">
                <wp:posOffset>3599815</wp:posOffset>
              </wp:positionH>
              <wp:positionV relativeFrom="paragraph">
                <wp:posOffset>64135</wp:posOffset>
              </wp:positionV>
              <wp:extent cx="2159000" cy="622300"/>
              <wp:effectExtent l="0" t="0" r="0" b="12700"/>
              <wp:wrapNone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0" cy="622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324D3" w:rsidRDefault="001324D3" w:rsidP="00746F32">
                          <w:r>
                            <w:t>Text zone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AB9C63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30" type="#_x0000_t202" style="position:absolute;left:0;text-align:left;margin-left:283.45pt;margin-top:5.05pt;width:170pt;height:4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" filled="f" stroked="f">
              <v:textbox>
                <w:txbxContent>
                  <w:p w:rsidR="001324D3" w:rsidRDefault="001324D3" w:rsidP="00746F32">
                    <w:r>
                      <w:t>Text zone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w:drawing>
        <wp:inline distT="0" distB="0" distL="0" distR="0" wp14:anchorId="005D53B0" wp14:editId="176030AD">
          <wp:extent cx="1435100" cy="258651"/>
          <wp:effectExtent l="0" t="0" r="0" b="0"/>
          <wp:docPr id="6" name="Image 6" descr="Macintosh HD:Users:nathalievandenzande:PROJET:everteam:everteam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nathalievandenzande:PROJET:everteam:everteam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927" cy="2591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24D3" w:rsidRPr="00746F32" w:rsidRDefault="001324D3" w:rsidP="00EB35BD">
    <w:pPr>
      <w:pStyle w:val="Header"/>
      <w:jc w:val="left"/>
    </w:pPr>
    <w:r>
      <w:rPr>
        <w:noProof/>
        <w:lang w:eastAsia="en-US"/>
      </w:rPr>
      <w:drawing>
        <wp:anchor distT="0" distB="0" distL="114300" distR="114300" simplePos="0" relativeHeight="251655680" behindDoc="0" locked="0" layoutInCell="1" allowOverlap="1" wp14:anchorId="68B7312B" wp14:editId="56E633F5">
          <wp:simplePos x="0" y="0"/>
          <wp:positionH relativeFrom="margin">
            <wp:posOffset>4470400</wp:posOffset>
          </wp:positionH>
          <wp:positionV relativeFrom="margin">
            <wp:posOffset>-430530</wp:posOffset>
          </wp:positionV>
          <wp:extent cx="1191260" cy="152400"/>
          <wp:effectExtent l="0" t="0" r="889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26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D6D31">
      <w:rPr>
        <w:noProof/>
        <w:sz w:val="18"/>
        <w:szCs w:val="18"/>
        <w:lang w:eastAsia="en-US"/>
      </w:rPr>
      <w:t xml:space="preserve"> </w:t>
    </w:r>
    <w:sdt>
      <w:sdtPr>
        <w:rPr>
          <w:noProof/>
          <w:sz w:val="18"/>
          <w:szCs w:val="18"/>
          <w:lang w:eastAsia="en-US"/>
        </w:rPr>
        <w:alias w:val="Subject"/>
        <w:tag w:val=""/>
        <w:id w:val="-318037340"/>
        <w:placeholder>
          <w:docPart w:val="C110AE483B4C4D7ABE4E550FE3F09D5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0D344F">
          <w:rPr>
            <w:noProof/>
            <w:sz w:val="18"/>
            <w:szCs w:val="18"/>
            <w:lang w:eastAsia="en-US"/>
          </w:rPr>
          <w:t>C# Exam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D0637"/>
    <w:multiLevelType w:val="hybridMultilevel"/>
    <w:tmpl w:val="3ADC7B5A"/>
    <w:lvl w:ilvl="0" w:tplc="BBA2A6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F6DC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F8C2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CECD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EAF3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D45F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EE4A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E6E6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B864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80591"/>
    <w:multiLevelType w:val="hybridMultilevel"/>
    <w:tmpl w:val="5EEAD4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7C0135"/>
    <w:multiLevelType w:val="hybridMultilevel"/>
    <w:tmpl w:val="D3B0B9EE"/>
    <w:lvl w:ilvl="0" w:tplc="72D24284">
      <w:start w:val="1"/>
      <w:numFmt w:val="bullet"/>
      <w:pStyle w:val="ESList3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9C65C4"/>
    <w:multiLevelType w:val="hybridMultilevel"/>
    <w:tmpl w:val="AFA25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E13AB"/>
    <w:multiLevelType w:val="multilevel"/>
    <w:tmpl w:val="70B8A1B8"/>
    <w:lvl w:ilvl="0">
      <w:start w:val="1"/>
      <w:numFmt w:val="decimal"/>
      <w:pStyle w:val="esstyle2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Style2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esStyle2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EsStyle24"/>
      <w:suff w:val="space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pStyle w:val="EsStyle25"/>
      <w:suff w:val="space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9BF67F6"/>
    <w:multiLevelType w:val="hybridMultilevel"/>
    <w:tmpl w:val="D7D0D2AA"/>
    <w:lvl w:ilvl="0" w:tplc="4A3A1004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43905"/>
    <w:multiLevelType w:val="hybridMultilevel"/>
    <w:tmpl w:val="77B0F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5497F"/>
    <w:multiLevelType w:val="hybridMultilevel"/>
    <w:tmpl w:val="7E5ABEEC"/>
    <w:lvl w:ilvl="0" w:tplc="98F0C858">
      <w:start w:val="1"/>
      <w:numFmt w:val="bullet"/>
      <w:pStyle w:val="ESLis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967196">
      <w:start w:val="1"/>
      <w:numFmt w:val="bullet"/>
      <w:pStyle w:val="ESLis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A84CC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CD122E"/>
    <w:multiLevelType w:val="hybridMultilevel"/>
    <w:tmpl w:val="5BC876CA"/>
    <w:lvl w:ilvl="0" w:tplc="C0FCFE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8EA8A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CE30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EE34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680E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1E0D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B437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F221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7871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D0D1D"/>
    <w:multiLevelType w:val="hybridMultilevel"/>
    <w:tmpl w:val="871CDCFC"/>
    <w:lvl w:ilvl="0" w:tplc="32EC18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2E2D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DCD2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0AE6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4EEA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2C64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F475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6EDC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18B4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12254"/>
    <w:multiLevelType w:val="hybridMultilevel"/>
    <w:tmpl w:val="4B187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60072"/>
    <w:multiLevelType w:val="hybridMultilevel"/>
    <w:tmpl w:val="E2567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04C31"/>
    <w:multiLevelType w:val="hybridMultilevel"/>
    <w:tmpl w:val="64522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6D4ACA"/>
    <w:multiLevelType w:val="hybridMultilevel"/>
    <w:tmpl w:val="CAFC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91A88"/>
    <w:multiLevelType w:val="hybridMultilevel"/>
    <w:tmpl w:val="71D0D6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E55B1"/>
    <w:multiLevelType w:val="hybridMultilevel"/>
    <w:tmpl w:val="91C0D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E7A8D"/>
    <w:multiLevelType w:val="multilevel"/>
    <w:tmpl w:val="51AA81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2FF29DC"/>
    <w:multiLevelType w:val="multilevel"/>
    <w:tmpl w:val="42C2A13E"/>
    <w:lvl w:ilvl="0">
      <w:start w:val="1"/>
      <w:numFmt w:val="decimal"/>
      <w:pStyle w:val="ESLevel1"/>
      <w:suff w:val="space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pStyle w:val="ESLevel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ESLevel3"/>
      <w:suff w:val="space"/>
      <w:lvlText w:val="%1.%2.%3."/>
      <w:lvlJc w:val="left"/>
      <w:pPr>
        <w:ind w:left="1854" w:hanging="1224"/>
      </w:pPr>
      <w:rPr>
        <w:rFonts w:hint="default"/>
      </w:rPr>
    </w:lvl>
    <w:lvl w:ilvl="3">
      <w:start w:val="1"/>
      <w:numFmt w:val="decimal"/>
      <w:pStyle w:val="ESLevel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ESLevel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88A3B70"/>
    <w:multiLevelType w:val="hybridMultilevel"/>
    <w:tmpl w:val="C0389E54"/>
    <w:lvl w:ilvl="0" w:tplc="79AE7C5A">
      <w:start w:val="17"/>
      <w:numFmt w:val="decimal"/>
      <w:pStyle w:val="Abstract-everteam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6FA2050A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3B5F79"/>
    <w:multiLevelType w:val="hybridMultilevel"/>
    <w:tmpl w:val="B1E41B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3305DE"/>
    <w:multiLevelType w:val="hybridMultilevel"/>
    <w:tmpl w:val="69344B04"/>
    <w:lvl w:ilvl="0" w:tplc="48E856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B24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048F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8E4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1C22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74BD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9E08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4E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B61C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12469"/>
    <w:multiLevelType w:val="hybridMultilevel"/>
    <w:tmpl w:val="04326EC0"/>
    <w:lvl w:ilvl="0" w:tplc="04090011">
      <w:start w:val="1"/>
      <w:numFmt w:val="decimal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CF33CDE"/>
    <w:multiLevelType w:val="hybridMultilevel"/>
    <w:tmpl w:val="404C2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17"/>
    <w:lvlOverride w:ilvl="0">
      <w:lvl w:ilvl="0">
        <w:start w:val="1"/>
        <w:numFmt w:val="decimal"/>
        <w:pStyle w:val="ESLevel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ESLevel2"/>
        <w:suff w:val="space"/>
        <w:lvlText w:val="%1.%2.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pStyle w:val="ESLevel3"/>
        <w:suff w:val="space"/>
        <w:lvlText w:val="%1.%2.%3."/>
        <w:lvlJc w:val="left"/>
        <w:pPr>
          <w:ind w:left="1224" w:hanging="1224"/>
        </w:pPr>
        <w:rPr>
          <w:rFonts w:hint="default"/>
        </w:rPr>
      </w:lvl>
    </w:lvlOverride>
    <w:lvlOverride w:ilvl="3">
      <w:lvl w:ilvl="3">
        <w:start w:val="1"/>
        <w:numFmt w:val="decimal"/>
        <w:pStyle w:val="ESLevel4"/>
        <w:suff w:val="space"/>
        <w:lvlText w:val="%1.%2.%3.%4.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pStyle w:val="ESLevel5"/>
        <w:suff w:val="space"/>
        <w:lvlText w:val="%1.%2.%3.%4.%5."/>
        <w:lvlJc w:val="left"/>
        <w:pPr>
          <w:ind w:left="2232" w:hanging="223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>
    <w:abstractNumId w:val="4"/>
  </w:num>
  <w:num w:numId="5">
    <w:abstractNumId w:val="7"/>
  </w:num>
  <w:num w:numId="6">
    <w:abstractNumId w:val="2"/>
  </w:num>
  <w:num w:numId="7">
    <w:abstractNumId w:val="15"/>
  </w:num>
  <w:num w:numId="8">
    <w:abstractNumId w:val="17"/>
  </w:num>
  <w:num w:numId="9">
    <w:abstractNumId w:val="17"/>
  </w:num>
  <w:num w:numId="10">
    <w:abstractNumId w:val="17"/>
  </w:num>
  <w:num w:numId="11">
    <w:abstractNumId w:val="3"/>
  </w:num>
  <w:num w:numId="12">
    <w:abstractNumId w:val="12"/>
  </w:num>
  <w:num w:numId="13">
    <w:abstractNumId w:val="10"/>
  </w:num>
  <w:num w:numId="14">
    <w:abstractNumId w:val="22"/>
  </w:num>
  <w:num w:numId="15">
    <w:abstractNumId w:val="6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18"/>
  </w:num>
  <w:num w:numId="19">
    <w:abstractNumId w:val="13"/>
  </w:num>
  <w:num w:numId="20">
    <w:abstractNumId w:val="14"/>
  </w:num>
  <w:num w:numId="21">
    <w:abstractNumId w:val="21"/>
  </w:num>
  <w:num w:numId="22">
    <w:abstractNumId w:val="20"/>
  </w:num>
  <w:num w:numId="23">
    <w:abstractNumId w:val="9"/>
  </w:num>
  <w:num w:numId="24">
    <w:abstractNumId w:val="8"/>
  </w:num>
  <w:num w:numId="25">
    <w:abstractNumId w:val="0"/>
  </w:num>
  <w:num w:numId="26">
    <w:abstractNumId w:val="1"/>
  </w:num>
  <w:num w:numId="2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BE" w:vendorID="64" w:dllVersion="131078" w:nlCheck="1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efaultTableStyle w:val="ESTable2"/>
  <w:characterSpacingControl w:val="doNotCompress"/>
  <w:hdrShapeDefaults>
    <o:shapedefaults v:ext="edit" spidmax="2049">
      <o:colormru v:ext="edit" colors="#1da07a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acDisableGlyphATSUI" w:val="0"/>
  </w:docVars>
  <w:rsids>
    <w:rsidRoot w:val="00D36E92"/>
    <w:rsid w:val="00001F55"/>
    <w:rsid w:val="0001043A"/>
    <w:rsid w:val="00010981"/>
    <w:rsid w:val="000238D8"/>
    <w:rsid w:val="00042FC7"/>
    <w:rsid w:val="000542E5"/>
    <w:rsid w:val="000633EE"/>
    <w:rsid w:val="000655BF"/>
    <w:rsid w:val="000660C8"/>
    <w:rsid w:val="0007720E"/>
    <w:rsid w:val="00077A07"/>
    <w:rsid w:val="00083034"/>
    <w:rsid w:val="000A520F"/>
    <w:rsid w:val="000B2000"/>
    <w:rsid w:val="000C1877"/>
    <w:rsid w:val="000D2792"/>
    <w:rsid w:val="000D344F"/>
    <w:rsid w:val="000D7F67"/>
    <w:rsid w:val="000E163B"/>
    <w:rsid w:val="000E2ADB"/>
    <w:rsid w:val="000E35E4"/>
    <w:rsid w:val="000F1358"/>
    <w:rsid w:val="000F3CF6"/>
    <w:rsid w:val="00103B88"/>
    <w:rsid w:val="00117286"/>
    <w:rsid w:val="00117E02"/>
    <w:rsid w:val="00122FB6"/>
    <w:rsid w:val="001324D3"/>
    <w:rsid w:val="001326C9"/>
    <w:rsid w:val="00137BB7"/>
    <w:rsid w:val="0015202C"/>
    <w:rsid w:val="00164637"/>
    <w:rsid w:val="00164C7E"/>
    <w:rsid w:val="001806CC"/>
    <w:rsid w:val="00184F4F"/>
    <w:rsid w:val="00185C5C"/>
    <w:rsid w:val="001A4E4D"/>
    <w:rsid w:val="001A5C4C"/>
    <w:rsid w:val="001B5D4C"/>
    <w:rsid w:val="001B7CBB"/>
    <w:rsid w:val="001C2D69"/>
    <w:rsid w:val="001C661F"/>
    <w:rsid w:val="001D6228"/>
    <w:rsid w:val="001E162A"/>
    <w:rsid w:val="001E43CD"/>
    <w:rsid w:val="001E4B9B"/>
    <w:rsid w:val="001E5D5E"/>
    <w:rsid w:val="001F19E1"/>
    <w:rsid w:val="001F28A2"/>
    <w:rsid w:val="001F43BF"/>
    <w:rsid w:val="001F610D"/>
    <w:rsid w:val="0020003B"/>
    <w:rsid w:val="00220675"/>
    <w:rsid w:val="002206C1"/>
    <w:rsid w:val="00220886"/>
    <w:rsid w:val="00221D9F"/>
    <w:rsid w:val="00224D78"/>
    <w:rsid w:val="00227017"/>
    <w:rsid w:val="00243A61"/>
    <w:rsid w:val="00254891"/>
    <w:rsid w:val="00255966"/>
    <w:rsid w:val="0025751D"/>
    <w:rsid w:val="00264DBF"/>
    <w:rsid w:val="00273C6D"/>
    <w:rsid w:val="002767F9"/>
    <w:rsid w:val="0028082E"/>
    <w:rsid w:val="0029418C"/>
    <w:rsid w:val="0029544B"/>
    <w:rsid w:val="00296C50"/>
    <w:rsid w:val="00297279"/>
    <w:rsid w:val="002A5A2B"/>
    <w:rsid w:val="002B02E8"/>
    <w:rsid w:val="002B03D3"/>
    <w:rsid w:val="002C3F8A"/>
    <w:rsid w:val="002D21D3"/>
    <w:rsid w:val="002D683F"/>
    <w:rsid w:val="002E321A"/>
    <w:rsid w:val="002E7483"/>
    <w:rsid w:val="002F0EBA"/>
    <w:rsid w:val="002F4D20"/>
    <w:rsid w:val="003005FA"/>
    <w:rsid w:val="00305015"/>
    <w:rsid w:val="00320FE4"/>
    <w:rsid w:val="0032428C"/>
    <w:rsid w:val="0032782B"/>
    <w:rsid w:val="003301BD"/>
    <w:rsid w:val="00350547"/>
    <w:rsid w:val="00351DFC"/>
    <w:rsid w:val="00362CDF"/>
    <w:rsid w:val="00367CF6"/>
    <w:rsid w:val="003853C9"/>
    <w:rsid w:val="003906B4"/>
    <w:rsid w:val="00394F71"/>
    <w:rsid w:val="00395051"/>
    <w:rsid w:val="00397E1C"/>
    <w:rsid w:val="003A22B8"/>
    <w:rsid w:val="003B0F4E"/>
    <w:rsid w:val="003B57C7"/>
    <w:rsid w:val="003B79A6"/>
    <w:rsid w:val="003C5B21"/>
    <w:rsid w:val="003C5D75"/>
    <w:rsid w:val="003D0EE0"/>
    <w:rsid w:val="003D3ECC"/>
    <w:rsid w:val="003D6B6D"/>
    <w:rsid w:val="003E1226"/>
    <w:rsid w:val="003E2AE5"/>
    <w:rsid w:val="003E5857"/>
    <w:rsid w:val="003F31C1"/>
    <w:rsid w:val="003F4E1D"/>
    <w:rsid w:val="003F7A53"/>
    <w:rsid w:val="00402154"/>
    <w:rsid w:val="00410C64"/>
    <w:rsid w:val="00414210"/>
    <w:rsid w:val="0042540B"/>
    <w:rsid w:val="004255DE"/>
    <w:rsid w:val="00427E49"/>
    <w:rsid w:val="00427F3A"/>
    <w:rsid w:val="004337DC"/>
    <w:rsid w:val="00434DF1"/>
    <w:rsid w:val="00445CC7"/>
    <w:rsid w:val="0045381B"/>
    <w:rsid w:val="00461130"/>
    <w:rsid w:val="0046237B"/>
    <w:rsid w:val="0048640B"/>
    <w:rsid w:val="00494DFA"/>
    <w:rsid w:val="004A268C"/>
    <w:rsid w:val="004A529B"/>
    <w:rsid w:val="004B2496"/>
    <w:rsid w:val="004B673C"/>
    <w:rsid w:val="004B7AB4"/>
    <w:rsid w:val="004C18FA"/>
    <w:rsid w:val="004C2725"/>
    <w:rsid w:val="004C6DE0"/>
    <w:rsid w:val="004D4661"/>
    <w:rsid w:val="004D6ABD"/>
    <w:rsid w:val="004D70D4"/>
    <w:rsid w:val="004D7114"/>
    <w:rsid w:val="004E6E53"/>
    <w:rsid w:val="004F5AD3"/>
    <w:rsid w:val="004F6D50"/>
    <w:rsid w:val="005007C4"/>
    <w:rsid w:val="00502152"/>
    <w:rsid w:val="00511EF3"/>
    <w:rsid w:val="0051380E"/>
    <w:rsid w:val="00517598"/>
    <w:rsid w:val="00537E61"/>
    <w:rsid w:val="00546EC6"/>
    <w:rsid w:val="00551028"/>
    <w:rsid w:val="00553FD1"/>
    <w:rsid w:val="0055774F"/>
    <w:rsid w:val="00565A46"/>
    <w:rsid w:val="00570CBF"/>
    <w:rsid w:val="0058021D"/>
    <w:rsid w:val="0058351D"/>
    <w:rsid w:val="00584A1D"/>
    <w:rsid w:val="0058560A"/>
    <w:rsid w:val="005A57C5"/>
    <w:rsid w:val="005A6C42"/>
    <w:rsid w:val="005A7CE7"/>
    <w:rsid w:val="005B0215"/>
    <w:rsid w:val="005B0E47"/>
    <w:rsid w:val="005B23AC"/>
    <w:rsid w:val="005B5F21"/>
    <w:rsid w:val="005C1F97"/>
    <w:rsid w:val="005C28F6"/>
    <w:rsid w:val="005C5F98"/>
    <w:rsid w:val="005D5E63"/>
    <w:rsid w:val="005E07C8"/>
    <w:rsid w:val="005E243F"/>
    <w:rsid w:val="005E26FE"/>
    <w:rsid w:val="006002A9"/>
    <w:rsid w:val="006002E1"/>
    <w:rsid w:val="00605FE4"/>
    <w:rsid w:val="00615E7A"/>
    <w:rsid w:val="00616987"/>
    <w:rsid w:val="00616B6E"/>
    <w:rsid w:val="00643A36"/>
    <w:rsid w:val="00650C9B"/>
    <w:rsid w:val="00653DF8"/>
    <w:rsid w:val="00660697"/>
    <w:rsid w:val="0066271D"/>
    <w:rsid w:val="006642E7"/>
    <w:rsid w:val="006646BF"/>
    <w:rsid w:val="00670BD8"/>
    <w:rsid w:val="00675858"/>
    <w:rsid w:val="00681E40"/>
    <w:rsid w:val="006937E6"/>
    <w:rsid w:val="006B16EA"/>
    <w:rsid w:val="006B3F26"/>
    <w:rsid w:val="006B46A0"/>
    <w:rsid w:val="006C17AB"/>
    <w:rsid w:val="006C6D2A"/>
    <w:rsid w:val="006D1D80"/>
    <w:rsid w:val="006D5761"/>
    <w:rsid w:val="006E3B88"/>
    <w:rsid w:val="006E439D"/>
    <w:rsid w:val="006F0C09"/>
    <w:rsid w:val="006F2F3A"/>
    <w:rsid w:val="00707875"/>
    <w:rsid w:val="007105AD"/>
    <w:rsid w:val="00723DC8"/>
    <w:rsid w:val="00725B5E"/>
    <w:rsid w:val="0072600B"/>
    <w:rsid w:val="00730B09"/>
    <w:rsid w:val="007334F3"/>
    <w:rsid w:val="00733AA7"/>
    <w:rsid w:val="00742002"/>
    <w:rsid w:val="00746F32"/>
    <w:rsid w:val="00750C66"/>
    <w:rsid w:val="0075199D"/>
    <w:rsid w:val="007526AF"/>
    <w:rsid w:val="00761B4D"/>
    <w:rsid w:val="007655AC"/>
    <w:rsid w:val="00780913"/>
    <w:rsid w:val="00786808"/>
    <w:rsid w:val="00790888"/>
    <w:rsid w:val="00797AC1"/>
    <w:rsid w:val="007B05EA"/>
    <w:rsid w:val="007C0BAB"/>
    <w:rsid w:val="007D73A7"/>
    <w:rsid w:val="007E43A9"/>
    <w:rsid w:val="007E6FF6"/>
    <w:rsid w:val="007F3EB5"/>
    <w:rsid w:val="007F47FF"/>
    <w:rsid w:val="007F54ED"/>
    <w:rsid w:val="008028D4"/>
    <w:rsid w:val="00803B4B"/>
    <w:rsid w:val="0080723C"/>
    <w:rsid w:val="008079F0"/>
    <w:rsid w:val="00811A7F"/>
    <w:rsid w:val="00821720"/>
    <w:rsid w:val="008258CD"/>
    <w:rsid w:val="00827FD1"/>
    <w:rsid w:val="00832850"/>
    <w:rsid w:val="00832F0E"/>
    <w:rsid w:val="00836B06"/>
    <w:rsid w:val="008541FE"/>
    <w:rsid w:val="00870B13"/>
    <w:rsid w:val="0088180D"/>
    <w:rsid w:val="00883181"/>
    <w:rsid w:val="00891BA9"/>
    <w:rsid w:val="00894D80"/>
    <w:rsid w:val="008A700F"/>
    <w:rsid w:val="008A7AC3"/>
    <w:rsid w:val="008B334D"/>
    <w:rsid w:val="008C014B"/>
    <w:rsid w:val="008C4688"/>
    <w:rsid w:val="008D5634"/>
    <w:rsid w:val="008D7BA8"/>
    <w:rsid w:val="008E65EE"/>
    <w:rsid w:val="008F1F5A"/>
    <w:rsid w:val="008F38E0"/>
    <w:rsid w:val="008F4F8A"/>
    <w:rsid w:val="008F602F"/>
    <w:rsid w:val="0091415B"/>
    <w:rsid w:val="00915B6B"/>
    <w:rsid w:val="00932B95"/>
    <w:rsid w:val="00936BD4"/>
    <w:rsid w:val="00941CB2"/>
    <w:rsid w:val="00953663"/>
    <w:rsid w:val="0095736B"/>
    <w:rsid w:val="00961BDF"/>
    <w:rsid w:val="00966D29"/>
    <w:rsid w:val="00966E53"/>
    <w:rsid w:val="00973895"/>
    <w:rsid w:val="00994120"/>
    <w:rsid w:val="009B5A04"/>
    <w:rsid w:val="009E6FAA"/>
    <w:rsid w:val="009F2563"/>
    <w:rsid w:val="009F408D"/>
    <w:rsid w:val="009F4E45"/>
    <w:rsid w:val="00A02637"/>
    <w:rsid w:val="00A0790A"/>
    <w:rsid w:val="00A22EA7"/>
    <w:rsid w:val="00A24501"/>
    <w:rsid w:val="00A26C42"/>
    <w:rsid w:val="00A27EC1"/>
    <w:rsid w:val="00A324F3"/>
    <w:rsid w:val="00A32744"/>
    <w:rsid w:val="00A45B59"/>
    <w:rsid w:val="00A51F27"/>
    <w:rsid w:val="00A55D93"/>
    <w:rsid w:val="00A573B4"/>
    <w:rsid w:val="00A654AA"/>
    <w:rsid w:val="00A65794"/>
    <w:rsid w:val="00A77BF4"/>
    <w:rsid w:val="00A80E9A"/>
    <w:rsid w:val="00A81351"/>
    <w:rsid w:val="00A8194F"/>
    <w:rsid w:val="00A81EFD"/>
    <w:rsid w:val="00A84968"/>
    <w:rsid w:val="00A86D60"/>
    <w:rsid w:val="00A86E12"/>
    <w:rsid w:val="00A903BA"/>
    <w:rsid w:val="00A926BD"/>
    <w:rsid w:val="00A93E77"/>
    <w:rsid w:val="00A96D5D"/>
    <w:rsid w:val="00AB41AB"/>
    <w:rsid w:val="00AB76D0"/>
    <w:rsid w:val="00AC106B"/>
    <w:rsid w:val="00AC2EAF"/>
    <w:rsid w:val="00AC3122"/>
    <w:rsid w:val="00AC52D2"/>
    <w:rsid w:val="00AC69D1"/>
    <w:rsid w:val="00AC6C02"/>
    <w:rsid w:val="00AD21FE"/>
    <w:rsid w:val="00AD3C0D"/>
    <w:rsid w:val="00AD5364"/>
    <w:rsid w:val="00AD5F50"/>
    <w:rsid w:val="00AF3435"/>
    <w:rsid w:val="00AF72E5"/>
    <w:rsid w:val="00B01440"/>
    <w:rsid w:val="00B1163E"/>
    <w:rsid w:val="00B21F13"/>
    <w:rsid w:val="00B25AB5"/>
    <w:rsid w:val="00B269BE"/>
    <w:rsid w:val="00B278D8"/>
    <w:rsid w:val="00B31E76"/>
    <w:rsid w:val="00B345F1"/>
    <w:rsid w:val="00B43F1B"/>
    <w:rsid w:val="00B52CE6"/>
    <w:rsid w:val="00B5608B"/>
    <w:rsid w:val="00B665CA"/>
    <w:rsid w:val="00B7029C"/>
    <w:rsid w:val="00B709D7"/>
    <w:rsid w:val="00B75358"/>
    <w:rsid w:val="00B76E3C"/>
    <w:rsid w:val="00B81835"/>
    <w:rsid w:val="00B866D7"/>
    <w:rsid w:val="00B9147C"/>
    <w:rsid w:val="00BA12D7"/>
    <w:rsid w:val="00BA547E"/>
    <w:rsid w:val="00BB3392"/>
    <w:rsid w:val="00BB4CC0"/>
    <w:rsid w:val="00BB6022"/>
    <w:rsid w:val="00BC1D40"/>
    <w:rsid w:val="00BC3BD6"/>
    <w:rsid w:val="00BD779E"/>
    <w:rsid w:val="00BE2F1B"/>
    <w:rsid w:val="00BE3979"/>
    <w:rsid w:val="00BF0E48"/>
    <w:rsid w:val="00BF3F28"/>
    <w:rsid w:val="00C00104"/>
    <w:rsid w:val="00C06488"/>
    <w:rsid w:val="00C10271"/>
    <w:rsid w:val="00C221F1"/>
    <w:rsid w:val="00C24169"/>
    <w:rsid w:val="00C24700"/>
    <w:rsid w:val="00C27A2A"/>
    <w:rsid w:val="00C56670"/>
    <w:rsid w:val="00C6488D"/>
    <w:rsid w:val="00C64EB4"/>
    <w:rsid w:val="00C75C03"/>
    <w:rsid w:val="00C83E20"/>
    <w:rsid w:val="00C85B0E"/>
    <w:rsid w:val="00C8627E"/>
    <w:rsid w:val="00C900B0"/>
    <w:rsid w:val="00CA0A84"/>
    <w:rsid w:val="00CA6225"/>
    <w:rsid w:val="00CC3A9E"/>
    <w:rsid w:val="00CC479F"/>
    <w:rsid w:val="00CD555A"/>
    <w:rsid w:val="00CD569B"/>
    <w:rsid w:val="00CD589A"/>
    <w:rsid w:val="00CE3294"/>
    <w:rsid w:val="00CE6DB4"/>
    <w:rsid w:val="00CE7CA0"/>
    <w:rsid w:val="00CF09AC"/>
    <w:rsid w:val="00CF12B4"/>
    <w:rsid w:val="00CF56F6"/>
    <w:rsid w:val="00CF5D14"/>
    <w:rsid w:val="00D033AB"/>
    <w:rsid w:val="00D05B9F"/>
    <w:rsid w:val="00D067B3"/>
    <w:rsid w:val="00D0784E"/>
    <w:rsid w:val="00D138A6"/>
    <w:rsid w:val="00D21746"/>
    <w:rsid w:val="00D26607"/>
    <w:rsid w:val="00D27C4F"/>
    <w:rsid w:val="00D3364F"/>
    <w:rsid w:val="00D33CED"/>
    <w:rsid w:val="00D3509D"/>
    <w:rsid w:val="00D36E92"/>
    <w:rsid w:val="00D40985"/>
    <w:rsid w:val="00D411A5"/>
    <w:rsid w:val="00D4339E"/>
    <w:rsid w:val="00D4694D"/>
    <w:rsid w:val="00D47987"/>
    <w:rsid w:val="00D50336"/>
    <w:rsid w:val="00D5572F"/>
    <w:rsid w:val="00D566B1"/>
    <w:rsid w:val="00D643A4"/>
    <w:rsid w:val="00D75C5F"/>
    <w:rsid w:val="00D80767"/>
    <w:rsid w:val="00D80D81"/>
    <w:rsid w:val="00D90053"/>
    <w:rsid w:val="00D93C12"/>
    <w:rsid w:val="00D9551E"/>
    <w:rsid w:val="00D97D14"/>
    <w:rsid w:val="00DB171A"/>
    <w:rsid w:val="00DB6F6D"/>
    <w:rsid w:val="00DB7698"/>
    <w:rsid w:val="00DC1681"/>
    <w:rsid w:val="00DE6C7C"/>
    <w:rsid w:val="00DF152D"/>
    <w:rsid w:val="00DF27A6"/>
    <w:rsid w:val="00DF6A1F"/>
    <w:rsid w:val="00E171AA"/>
    <w:rsid w:val="00E205A2"/>
    <w:rsid w:val="00E22F38"/>
    <w:rsid w:val="00E37B50"/>
    <w:rsid w:val="00E400B7"/>
    <w:rsid w:val="00E45818"/>
    <w:rsid w:val="00E50AC1"/>
    <w:rsid w:val="00E513FA"/>
    <w:rsid w:val="00E5619A"/>
    <w:rsid w:val="00E60048"/>
    <w:rsid w:val="00E70436"/>
    <w:rsid w:val="00E70935"/>
    <w:rsid w:val="00E72FD4"/>
    <w:rsid w:val="00E73556"/>
    <w:rsid w:val="00E77577"/>
    <w:rsid w:val="00E927E3"/>
    <w:rsid w:val="00E976C7"/>
    <w:rsid w:val="00EA0137"/>
    <w:rsid w:val="00EA5A6A"/>
    <w:rsid w:val="00EB3322"/>
    <w:rsid w:val="00EB35BD"/>
    <w:rsid w:val="00EB7674"/>
    <w:rsid w:val="00EC1219"/>
    <w:rsid w:val="00EC7167"/>
    <w:rsid w:val="00EE3F25"/>
    <w:rsid w:val="00F06870"/>
    <w:rsid w:val="00F101DC"/>
    <w:rsid w:val="00F12A56"/>
    <w:rsid w:val="00F16BEA"/>
    <w:rsid w:val="00F2326C"/>
    <w:rsid w:val="00F270F4"/>
    <w:rsid w:val="00F33928"/>
    <w:rsid w:val="00F364E6"/>
    <w:rsid w:val="00F37BB2"/>
    <w:rsid w:val="00F4251D"/>
    <w:rsid w:val="00F43D6D"/>
    <w:rsid w:val="00F5026A"/>
    <w:rsid w:val="00F65B7F"/>
    <w:rsid w:val="00F72937"/>
    <w:rsid w:val="00F75EAC"/>
    <w:rsid w:val="00F76C7E"/>
    <w:rsid w:val="00F83D93"/>
    <w:rsid w:val="00F870A9"/>
    <w:rsid w:val="00F8732C"/>
    <w:rsid w:val="00F92925"/>
    <w:rsid w:val="00F97425"/>
    <w:rsid w:val="00FA05F3"/>
    <w:rsid w:val="00FA1708"/>
    <w:rsid w:val="00FA46BA"/>
    <w:rsid w:val="00FB03AF"/>
    <w:rsid w:val="00FB2606"/>
    <w:rsid w:val="00FB31CA"/>
    <w:rsid w:val="00FB4A65"/>
    <w:rsid w:val="00FC57D7"/>
    <w:rsid w:val="00FC6858"/>
    <w:rsid w:val="00FD5B1C"/>
    <w:rsid w:val="00FD70C0"/>
    <w:rsid w:val="00FE06DB"/>
    <w:rsid w:val="00FE7B0F"/>
    <w:rsid w:val="00F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1da07a"/>
    </o:shapedefaults>
    <o:shapelayout v:ext="edit">
      <o:idmap v:ext="edit" data="1"/>
    </o:shapelayout>
  </w:shapeDefaults>
  <w:decimalSymbol w:val="."/>
  <w:listSeparator w:val=","/>
  <w15:docId w15:val="{44FE99E5-2F69-43D0-98BC-5C64BB60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- everteam"/>
    <w:qFormat/>
    <w:rsid w:val="00915B6B"/>
    <w:pPr>
      <w:spacing w:after="240" w:line="276" w:lineRule="auto"/>
      <w:jc w:val="both"/>
    </w:pPr>
    <w:rPr>
      <w:rFonts w:ascii="Segoe UI" w:eastAsia="Times New Roman" w:hAnsi="Segoe UI" w:cs="Segoe UI"/>
      <w:color w:val="404040"/>
      <w:sz w:val="22"/>
      <w:lang w:val="en-US"/>
    </w:rPr>
  </w:style>
  <w:style w:type="paragraph" w:styleId="Heading1">
    <w:name w:val="heading 1"/>
    <w:aliases w:val="Titre 1 - everteam"/>
    <w:basedOn w:val="Normal"/>
    <w:next w:val="Normal"/>
    <w:link w:val="Heading1Char"/>
    <w:uiPriority w:val="9"/>
    <w:rsid w:val="000E35E4"/>
    <w:pPr>
      <w:numPr>
        <w:numId w:val="1"/>
      </w:numPr>
      <w:spacing w:before="720" w:after="120" w:line="360" w:lineRule="auto"/>
      <w:outlineLvl w:val="0"/>
    </w:pPr>
    <w:rPr>
      <w:rFonts w:ascii="Zona Pro" w:hAnsi="Zona Pro"/>
      <w:b/>
      <w:color w:val="1DA07A"/>
      <w:sz w:val="48"/>
      <w:szCs w:val="48"/>
    </w:rPr>
  </w:style>
  <w:style w:type="paragraph" w:styleId="Heading2">
    <w:name w:val="heading 2"/>
    <w:aliases w:val="Titre 2 - everteam"/>
    <w:basedOn w:val="Heading1"/>
    <w:next w:val="Normal"/>
    <w:link w:val="Heading2Char"/>
    <w:uiPriority w:val="9"/>
    <w:unhideWhenUsed/>
    <w:rsid w:val="000B2000"/>
    <w:pPr>
      <w:numPr>
        <w:ilvl w:val="1"/>
      </w:numPr>
      <w:spacing w:before="360"/>
      <w:outlineLvl w:val="1"/>
    </w:pPr>
    <w:rPr>
      <w:color w:val="auto"/>
      <w:sz w:val="36"/>
      <w:szCs w:val="40"/>
    </w:rPr>
  </w:style>
  <w:style w:type="paragraph" w:styleId="Heading3">
    <w:name w:val="heading 3"/>
    <w:aliases w:val="Titre 3 - everteam"/>
    <w:basedOn w:val="Normal"/>
    <w:next w:val="Normal"/>
    <w:link w:val="Heading3Char"/>
    <w:uiPriority w:val="9"/>
    <w:unhideWhenUsed/>
    <w:rsid w:val="000E35E4"/>
    <w:pPr>
      <w:numPr>
        <w:ilvl w:val="2"/>
        <w:numId w:val="1"/>
      </w:numPr>
      <w:spacing w:before="360" w:after="120"/>
      <w:outlineLvl w:val="2"/>
    </w:pPr>
    <w:rPr>
      <w:rFonts w:ascii="Zona Pro" w:hAnsi="Zona Pro"/>
      <w:b/>
      <w:color w:val="99999A"/>
      <w:sz w:val="36"/>
      <w:szCs w:val="36"/>
    </w:rPr>
  </w:style>
  <w:style w:type="paragraph" w:styleId="Heading4">
    <w:name w:val="heading 4"/>
    <w:aliases w:val="Titre 4 - everteam"/>
    <w:basedOn w:val="Heading3"/>
    <w:next w:val="Normal"/>
    <w:link w:val="Heading4Char"/>
    <w:uiPriority w:val="9"/>
    <w:unhideWhenUsed/>
    <w:rsid w:val="0058021D"/>
    <w:pPr>
      <w:numPr>
        <w:ilvl w:val="0"/>
        <w:numId w:val="0"/>
      </w:numPr>
      <w:spacing w:before="240"/>
      <w:outlineLvl w:val="3"/>
    </w:pPr>
    <w:rPr>
      <w:sz w:val="28"/>
      <w:szCs w:val="28"/>
    </w:rPr>
  </w:style>
  <w:style w:type="paragraph" w:styleId="Heading5">
    <w:name w:val="heading 5"/>
    <w:aliases w:val="Titre 5 - everteam"/>
    <w:basedOn w:val="Heading4"/>
    <w:next w:val="Normal"/>
    <w:link w:val="Heading5Char"/>
    <w:uiPriority w:val="9"/>
    <w:unhideWhenUsed/>
    <w:rsid w:val="00F72937"/>
    <w:pPr>
      <w:keepNext/>
      <w:keepLines/>
      <w:numPr>
        <w:ilvl w:val="4"/>
      </w:numPr>
      <w:spacing w:before="200" w:after="0"/>
      <w:outlineLvl w:val="4"/>
    </w:pPr>
    <w:rPr>
      <w:rFonts w:ascii="Segoe UI" w:eastAsiaTheme="majorEastAsia" w:hAnsi="Segoe UI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1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1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1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1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06B4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06B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6B4"/>
  </w:style>
  <w:style w:type="paragraph" w:styleId="Footer">
    <w:name w:val="footer"/>
    <w:basedOn w:val="Normal"/>
    <w:link w:val="FooterChar"/>
    <w:uiPriority w:val="99"/>
    <w:unhideWhenUsed/>
    <w:rsid w:val="003906B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6B4"/>
  </w:style>
  <w:style w:type="paragraph" w:styleId="BalloonText">
    <w:name w:val="Balloon Text"/>
    <w:basedOn w:val="Normal"/>
    <w:link w:val="BalloonTextChar"/>
    <w:uiPriority w:val="99"/>
    <w:semiHidden/>
    <w:unhideWhenUsed/>
    <w:rsid w:val="003906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6B4"/>
    <w:rPr>
      <w:rFonts w:ascii="Lucida Grande" w:hAnsi="Lucida Grande" w:cs="Lucida Grande"/>
      <w:sz w:val="18"/>
      <w:szCs w:val="18"/>
    </w:rPr>
  </w:style>
  <w:style w:type="table" w:styleId="TableGrid">
    <w:name w:val="Table Grid"/>
    <w:aliases w:val="Extract zone table everteam"/>
    <w:basedOn w:val="TableNormal"/>
    <w:uiPriority w:val="59"/>
    <w:rsid w:val="0058560A"/>
    <w:rPr>
      <w:rFonts w:ascii="Zona Pro Light" w:hAnsi="Zona Pro Light"/>
    </w:rPr>
    <w:tblPr/>
    <w:tcPr>
      <w:shd w:val="clear" w:color="auto" w:fill="F2F2F2" w:themeFill="background1" w:themeFillShade="F2"/>
      <w:vAlign w:val="center"/>
    </w:tcPr>
    <w:tblStylePr w:type="firstCol">
      <w:tblPr/>
      <w:tcPr>
        <w:shd w:val="clear" w:color="auto" w:fill="1DA07A"/>
      </w:tcPr>
    </w:tblStylePr>
  </w:style>
  <w:style w:type="table" w:styleId="ColorfulList-Accent5">
    <w:name w:val="Colorful List Accent 5"/>
    <w:basedOn w:val="TableNormal"/>
    <w:uiPriority w:val="72"/>
    <w:rsid w:val="00DE6C7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ghtList-Accent6">
    <w:name w:val="Light List Accent 6"/>
    <w:basedOn w:val="TableNormal"/>
    <w:uiPriority w:val="61"/>
    <w:rsid w:val="00A80E9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MediumShading2-Accent6">
    <w:name w:val="Medium Shading 2 Accent 6"/>
    <w:basedOn w:val="TableNormal"/>
    <w:uiPriority w:val="64"/>
    <w:rsid w:val="00A80E9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32B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4">
    <w:name w:val="toc 4"/>
    <w:basedOn w:val="TOC3"/>
    <w:next w:val="Normal"/>
    <w:autoRedefine/>
    <w:uiPriority w:val="39"/>
    <w:unhideWhenUsed/>
    <w:rsid w:val="00077A07"/>
    <w:pPr>
      <w:ind w:left="660"/>
    </w:pPr>
    <w:rPr>
      <w:i w:val="0"/>
      <w:iCs w:val="0"/>
      <w:sz w:val="18"/>
      <w:szCs w:val="18"/>
    </w:rPr>
  </w:style>
  <w:style w:type="paragraph" w:styleId="TOC1">
    <w:name w:val="toc 1"/>
    <w:aliases w:val="Titel 1 everteam"/>
    <w:basedOn w:val="Heading1"/>
    <w:next w:val="Normal"/>
    <w:autoRedefine/>
    <w:uiPriority w:val="39"/>
    <w:unhideWhenUsed/>
    <w:rsid w:val="00F43D6D"/>
    <w:pPr>
      <w:numPr>
        <w:numId w:val="0"/>
      </w:numPr>
      <w:tabs>
        <w:tab w:val="right" w:leader="dot" w:pos="9054"/>
      </w:tabs>
      <w:spacing w:before="120" w:line="276" w:lineRule="auto"/>
      <w:jc w:val="center"/>
      <w:outlineLvl w:val="9"/>
    </w:pPr>
    <w:rPr>
      <w:rFonts w:asciiTheme="minorHAnsi" w:hAnsiTheme="minorHAnsi"/>
      <w:bCs/>
      <w:caps/>
      <w:color w:val="404040"/>
      <w:sz w:val="20"/>
      <w:szCs w:val="20"/>
    </w:rPr>
  </w:style>
  <w:style w:type="paragraph" w:styleId="TOC2">
    <w:name w:val="toc 2"/>
    <w:aliases w:val="Title 2"/>
    <w:basedOn w:val="Heading2"/>
    <w:next w:val="Normal"/>
    <w:autoRedefine/>
    <w:uiPriority w:val="39"/>
    <w:unhideWhenUsed/>
    <w:rsid w:val="00BC3BD6"/>
    <w:pPr>
      <w:numPr>
        <w:ilvl w:val="0"/>
        <w:numId w:val="0"/>
      </w:numPr>
      <w:spacing w:before="0" w:after="0" w:line="276" w:lineRule="auto"/>
      <w:ind w:left="220"/>
      <w:jc w:val="left"/>
      <w:outlineLvl w:val="9"/>
    </w:pPr>
    <w:rPr>
      <w:rFonts w:asciiTheme="minorHAnsi" w:hAnsiTheme="minorHAnsi"/>
      <w:b w:val="0"/>
      <w:smallCaps/>
      <w:color w:val="404040"/>
      <w:sz w:val="20"/>
      <w:szCs w:val="20"/>
    </w:rPr>
  </w:style>
  <w:style w:type="paragraph" w:styleId="TOC3">
    <w:name w:val="toc 3"/>
    <w:aliases w:val="Title 3"/>
    <w:basedOn w:val="Heading3"/>
    <w:next w:val="Normal"/>
    <w:autoRedefine/>
    <w:uiPriority w:val="39"/>
    <w:unhideWhenUsed/>
    <w:rsid w:val="00BC3BD6"/>
    <w:pPr>
      <w:numPr>
        <w:ilvl w:val="0"/>
        <w:numId w:val="0"/>
      </w:numPr>
      <w:spacing w:before="0" w:after="0"/>
      <w:ind w:left="440"/>
      <w:jc w:val="left"/>
      <w:outlineLvl w:val="9"/>
    </w:pPr>
    <w:rPr>
      <w:rFonts w:asciiTheme="minorHAnsi" w:hAnsiTheme="minorHAnsi"/>
      <w:b w:val="0"/>
      <w:i/>
      <w:iCs/>
      <w:color w:val="404040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C3BD6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C2EAF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C2EAF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C2EAF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C2EAF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character" w:customStyle="1" w:styleId="Heading1Char">
    <w:name w:val="Heading 1 Char"/>
    <w:aliases w:val="Titre 1 - everteam Char"/>
    <w:basedOn w:val="DefaultParagraphFont"/>
    <w:link w:val="Heading1"/>
    <w:uiPriority w:val="9"/>
    <w:rsid w:val="000E35E4"/>
    <w:rPr>
      <w:rFonts w:ascii="Zona Pro" w:eastAsia="Times New Roman" w:hAnsi="Zona Pro" w:cs="Segoe UI"/>
      <w:b/>
      <w:color w:val="1DA07A"/>
      <w:sz w:val="48"/>
      <w:szCs w:val="4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C2EAF"/>
    <w:pPr>
      <w:spacing w:line="276" w:lineRule="auto"/>
      <w:outlineLvl w:val="9"/>
    </w:pPr>
    <w:rPr>
      <w:color w:val="2E74B5" w:themeColor="accent1" w:themeShade="BF"/>
      <w:sz w:val="28"/>
      <w:szCs w:val="28"/>
    </w:rPr>
  </w:style>
  <w:style w:type="character" w:customStyle="1" w:styleId="Heading2Char">
    <w:name w:val="Heading 2 Char"/>
    <w:aliases w:val="Titre 2 - everteam Char"/>
    <w:basedOn w:val="DefaultParagraphFont"/>
    <w:link w:val="Heading2"/>
    <w:uiPriority w:val="9"/>
    <w:rsid w:val="000B2000"/>
    <w:rPr>
      <w:rFonts w:ascii="Zona Pro" w:eastAsia="Times New Roman" w:hAnsi="Zona Pro" w:cs="Segoe UI"/>
      <w:b/>
      <w:sz w:val="36"/>
      <w:szCs w:val="40"/>
      <w:lang w:val="en-US"/>
    </w:rPr>
  </w:style>
  <w:style w:type="character" w:customStyle="1" w:styleId="Heading3Char">
    <w:name w:val="Heading 3 Char"/>
    <w:aliases w:val="Titre 3 - everteam Char"/>
    <w:basedOn w:val="DefaultParagraphFont"/>
    <w:link w:val="Heading3"/>
    <w:uiPriority w:val="9"/>
    <w:rsid w:val="000E35E4"/>
    <w:rPr>
      <w:rFonts w:ascii="Zona Pro" w:eastAsia="Times New Roman" w:hAnsi="Zona Pro" w:cs="Segoe UI"/>
      <w:b/>
      <w:color w:val="99999A"/>
      <w:sz w:val="36"/>
      <w:szCs w:val="36"/>
      <w:lang w:val="en-US"/>
    </w:rPr>
  </w:style>
  <w:style w:type="paragraph" w:styleId="NoSpacing">
    <w:name w:val="No Spacing"/>
    <w:basedOn w:val="Normal"/>
    <w:uiPriority w:val="1"/>
    <w:rsid w:val="00254891"/>
    <w:rPr>
      <w:color w:val="99999A"/>
    </w:rPr>
  </w:style>
  <w:style w:type="paragraph" w:styleId="Title">
    <w:name w:val="Title"/>
    <w:basedOn w:val="Heading1"/>
    <w:next w:val="Normal"/>
    <w:link w:val="TitleChar"/>
    <w:uiPriority w:val="10"/>
    <w:rsid w:val="00994120"/>
    <w:pPr>
      <w:jc w:val="center"/>
    </w:pPr>
    <w:rPr>
      <w:sz w:val="88"/>
      <w:szCs w:val="88"/>
    </w:rPr>
  </w:style>
  <w:style w:type="character" w:customStyle="1" w:styleId="TitleChar">
    <w:name w:val="Title Char"/>
    <w:basedOn w:val="DefaultParagraphFont"/>
    <w:link w:val="Title"/>
    <w:uiPriority w:val="10"/>
    <w:rsid w:val="00994120"/>
    <w:rPr>
      <w:rFonts w:ascii="Zona Pro" w:eastAsia="Times New Roman" w:hAnsi="Zona Pro" w:cs="Segoe UI"/>
      <w:b/>
      <w:color w:val="1DA07A"/>
      <w:sz w:val="88"/>
      <w:szCs w:val="88"/>
      <w:lang w:val="en-US"/>
    </w:rPr>
  </w:style>
  <w:style w:type="paragraph" w:customStyle="1" w:styleId="Titredocument-everteam">
    <w:name w:val="Titre document - everteam"/>
    <w:next w:val="Heading1"/>
    <w:autoRedefine/>
    <w:qFormat/>
    <w:rsid w:val="000E35E4"/>
    <w:pPr>
      <w:spacing w:before="480"/>
    </w:pPr>
    <w:rPr>
      <w:rFonts w:ascii="Zona Pro Bold" w:eastAsia="Times New Roman" w:hAnsi="Zona Pro Bold" w:cs="Times New Roman"/>
      <w:color w:val="5B9BD5" w:themeColor="accent1"/>
      <w:sz w:val="88"/>
      <w:szCs w:val="76"/>
      <w:shd w:val="clear" w:color="auto" w:fill="FFFFFF"/>
      <w:lang w:val="en-US"/>
    </w:rPr>
  </w:style>
  <w:style w:type="paragraph" w:customStyle="1" w:styleId="Abstract-everteam">
    <w:name w:val="Abstract - everteam"/>
    <w:next w:val="Heading1"/>
    <w:autoRedefine/>
    <w:qFormat/>
    <w:rsid w:val="001A5C4C"/>
    <w:pPr>
      <w:numPr>
        <w:numId w:val="18"/>
      </w:numPr>
      <w:spacing w:before="120" w:after="240"/>
    </w:pPr>
    <w:rPr>
      <w:rFonts w:ascii="Segoe UI" w:eastAsia="Times New Roman" w:hAnsi="Segoe UI" w:cs="Segoe UI"/>
      <w:sz w:val="22"/>
      <w:szCs w:val="22"/>
      <w:shd w:val="clear" w:color="auto" w:fill="FFFFFF"/>
      <w:lang w:val="en-US"/>
    </w:rPr>
  </w:style>
  <w:style w:type="paragraph" w:styleId="Quote">
    <w:name w:val="Quote"/>
    <w:aliases w:val="Citation - everteam"/>
    <w:basedOn w:val="NoSpacing"/>
    <w:next w:val="Normal"/>
    <w:link w:val="QuoteChar"/>
    <w:uiPriority w:val="29"/>
    <w:qFormat/>
    <w:rsid w:val="00746F32"/>
    <w:rPr>
      <w:sz w:val="28"/>
      <w:szCs w:val="28"/>
    </w:rPr>
  </w:style>
  <w:style w:type="character" w:customStyle="1" w:styleId="QuoteChar">
    <w:name w:val="Quote Char"/>
    <w:aliases w:val="Citation - everteam Char"/>
    <w:basedOn w:val="DefaultParagraphFont"/>
    <w:link w:val="Quote"/>
    <w:uiPriority w:val="29"/>
    <w:rsid w:val="00746F32"/>
    <w:rPr>
      <w:rFonts w:ascii="Segoe UI" w:eastAsia="Times New Roman" w:hAnsi="Segoe UI" w:cs="Segoe UI"/>
      <w:color w:val="99999A"/>
      <w:sz w:val="28"/>
      <w:szCs w:val="28"/>
    </w:rPr>
  </w:style>
  <w:style w:type="paragraph" w:customStyle="1" w:styleId="Citationrfrence-everteam">
    <w:name w:val="Citation_référence - everteam"/>
    <w:basedOn w:val="Quote"/>
    <w:link w:val="Citationrfrence-everteamCar"/>
    <w:qFormat/>
    <w:rsid w:val="006E3B88"/>
    <w:pPr>
      <w:spacing w:line="360" w:lineRule="auto"/>
      <w:ind w:left="567"/>
    </w:pPr>
    <w:rPr>
      <w:sz w:val="24"/>
    </w:rPr>
  </w:style>
  <w:style w:type="character" w:styleId="Emphasis">
    <w:name w:val="Emphasis"/>
    <w:aliases w:val="Accentuation vert  - everteam"/>
    <w:uiPriority w:val="20"/>
    <w:qFormat/>
    <w:rsid w:val="00305015"/>
    <w:rPr>
      <w:color w:val="1DA07A"/>
    </w:rPr>
  </w:style>
  <w:style w:type="character" w:styleId="IntenseEmphasis">
    <w:name w:val="Intense Emphasis"/>
    <w:aliases w:val="Forte accentuation orange - everteam"/>
    <w:basedOn w:val="Emphasis"/>
    <w:uiPriority w:val="21"/>
    <w:qFormat/>
    <w:rsid w:val="00D3364F"/>
    <w:rPr>
      <w:rFonts w:ascii="Zona Pro SemiBold" w:hAnsi="Zona Pro SemiBold"/>
      <w:color w:val="FB9845"/>
    </w:rPr>
  </w:style>
  <w:style w:type="character" w:styleId="SubtleEmphasis">
    <w:name w:val="Subtle Emphasis"/>
    <w:aliases w:val="Accentuation orange  - everteam"/>
    <w:basedOn w:val="Emphasis"/>
    <w:uiPriority w:val="19"/>
    <w:qFormat/>
    <w:rsid w:val="006E3B88"/>
    <w:rPr>
      <w:color w:val="FB9845"/>
      <w:sz w:val="22"/>
      <w:szCs w:val="28"/>
    </w:rPr>
  </w:style>
  <w:style w:type="paragraph" w:styleId="Subtitle">
    <w:name w:val="Subtitle"/>
    <w:aliases w:val="Sous-titre document  - everteam"/>
    <w:basedOn w:val="Normal"/>
    <w:next w:val="Normal"/>
    <w:link w:val="SubtitleChar"/>
    <w:uiPriority w:val="11"/>
    <w:qFormat/>
    <w:rsid w:val="000E35E4"/>
    <w:rPr>
      <w:rFonts w:ascii="Zona Pro" w:hAnsi="Zona Pro"/>
      <w:b/>
      <w:color w:val="ED7D31" w:themeColor="accent2"/>
      <w:sz w:val="36"/>
      <w:szCs w:val="36"/>
    </w:rPr>
  </w:style>
  <w:style w:type="character" w:customStyle="1" w:styleId="SubtitleChar">
    <w:name w:val="Subtitle Char"/>
    <w:aliases w:val="Sous-titre document  - everteam Char"/>
    <w:basedOn w:val="DefaultParagraphFont"/>
    <w:link w:val="Subtitle"/>
    <w:uiPriority w:val="11"/>
    <w:rsid w:val="000E35E4"/>
    <w:rPr>
      <w:rFonts w:ascii="Zona Pro" w:eastAsia="Times New Roman" w:hAnsi="Zona Pro" w:cs="Times New Roman"/>
      <w:b/>
      <w:color w:val="ED7D31" w:themeColor="accent2"/>
      <w:sz w:val="36"/>
      <w:szCs w:val="36"/>
      <w:lang w:val="en-US"/>
    </w:rPr>
  </w:style>
  <w:style w:type="character" w:customStyle="1" w:styleId="Heading4Char">
    <w:name w:val="Heading 4 Char"/>
    <w:aliases w:val="Titre 4 - everteam Char"/>
    <w:basedOn w:val="DefaultParagraphFont"/>
    <w:link w:val="Heading4"/>
    <w:uiPriority w:val="9"/>
    <w:rsid w:val="0058021D"/>
    <w:rPr>
      <w:rFonts w:ascii="Zona Pro" w:eastAsia="Times New Roman" w:hAnsi="Zona Pro" w:cs="Times New Roman"/>
      <w:b/>
      <w:color w:val="99999A"/>
      <w:sz w:val="28"/>
      <w:szCs w:val="28"/>
    </w:rPr>
  </w:style>
  <w:style w:type="paragraph" w:customStyle="1" w:styleId="Paragraphestandard">
    <w:name w:val="[Paragraphe standard]"/>
    <w:basedOn w:val="Normal"/>
    <w:uiPriority w:val="99"/>
    <w:rsid w:val="00B7535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</w:rPr>
  </w:style>
  <w:style w:type="character" w:customStyle="1" w:styleId="ZonaLight">
    <w:name w:val="Zona Light"/>
    <w:uiPriority w:val="99"/>
    <w:rsid w:val="00B75358"/>
    <w:rPr>
      <w:rFonts w:ascii="ZonaPro-Light" w:hAnsi="ZonaPro-Light" w:cs="ZonaPro-Light"/>
      <w:color w:val="999899"/>
      <w:sz w:val="20"/>
      <w:szCs w:val="20"/>
    </w:rPr>
  </w:style>
  <w:style w:type="table" w:styleId="LightShading">
    <w:name w:val="Light Shading"/>
    <w:basedOn w:val="TableNormal"/>
    <w:uiPriority w:val="60"/>
    <w:rsid w:val="00584A1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584A1D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">
    <w:name w:val="Light List"/>
    <w:basedOn w:val="TableNormal"/>
    <w:uiPriority w:val="61"/>
    <w:rsid w:val="00584A1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5">
    <w:name w:val="Light Shading Accent 5"/>
    <w:basedOn w:val="TableNormal"/>
    <w:uiPriority w:val="60"/>
    <w:rsid w:val="00584A1D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3">
    <w:name w:val="Light Shading Accent 3"/>
    <w:basedOn w:val="TableNormal"/>
    <w:uiPriority w:val="60"/>
    <w:rsid w:val="00584A1D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Grid">
    <w:name w:val="Light Grid"/>
    <w:basedOn w:val="TableNormal"/>
    <w:uiPriority w:val="62"/>
    <w:rsid w:val="00584A1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ESTable1">
    <w:name w:val="ES_Table_1"/>
    <w:basedOn w:val="TableNormal"/>
    <w:uiPriority w:val="99"/>
    <w:rsid w:val="00F92925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lastRow">
      <w:rPr>
        <w:rFonts w:ascii="Segoe UI" w:hAnsi="Segoe UI"/>
        <w:b/>
        <w:sz w:val="22"/>
      </w:rPr>
      <w:tblPr/>
      <w:tcPr>
        <w:tcBorders>
          <w:top w:val="single" w:sz="12" w:space="0" w:color="99999A"/>
          <w:left w:val="nil"/>
          <w:bottom w:val="single" w:sz="12" w:space="0" w:color="99999A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paragraph" w:customStyle="1" w:styleId="Titretableau-everteam">
    <w:name w:val="Titre tableau - everteam"/>
    <w:basedOn w:val="Normal"/>
    <w:autoRedefine/>
    <w:qFormat/>
    <w:rsid w:val="00D411A5"/>
    <w:pPr>
      <w:spacing w:after="0" w:line="240" w:lineRule="auto"/>
    </w:pPr>
    <w:rPr>
      <w:rFonts w:ascii="Zona Pro Bold" w:eastAsiaTheme="minorEastAsia" w:hAnsi="Zona Pro Bold" w:cstheme="minorBidi"/>
      <w:b/>
      <w:bCs/>
      <w:color w:val="FFFFFF" w:themeColor="background1"/>
    </w:rPr>
  </w:style>
  <w:style w:type="paragraph" w:customStyle="1" w:styleId="Titretableaueverteam">
    <w:name w:val="Titre tableau everteam"/>
    <w:basedOn w:val="Normal"/>
    <w:rsid w:val="006937E6"/>
    <w:pPr>
      <w:jc w:val="center"/>
    </w:pPr>
    <w:rPr>
      <w:rFonts w:ascii="Zona Pro Bold" w:hAnsi="Zona Pro Bold"/>
      <w:color w:val="FFFFFF" w:themeColor="background1"/>
    </w:rPr>
  </w:style>
  <w:style w:type="paragraph" w:customStyle="1" w:styleId="Contenutableau-everteam">
    <w:name w:val="Contenu tableau - everteam"/>
    <w:basedOn w:val="Normal"/>
    <w:autoRedefine/>
    <w:qFormat/>
    <w:rsid w:val="00746F32"/>
    <w:pPr>
      <w:framePr w:hSpace="141" w:wrap="around" w:vAnchor="text" w:hAnchor="page" w:x="1527" w:y="212"/>
    </w:pPr>
    <w:rPr>
      <w:rFonts w:eastAsiaTheme="minorEastAsia"/>
      <w:bCs/>
      <w:color w:val="auto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27017"/>
    <w:pPr>
      <w:spacing w:after="0"/>
      <w:ind w:left="280" w:hanging="280"/>
    </w:pPr>
  </w:style>
  <w:style w:type="paragraph" w:styleId="TableofFigures">
    <w:name w:val="table of figures"/>
    <w:basedOn w:val="Normal"/>
    <w:next w:val="Normal"/>
    <w:uiPriority w:val="99"/>
    <w:unhideWhenUsed/>
    <w:rsid w:val="00BD779E"/>
    <w:pPr>
      <w:pBdr>
        <w:top w:val="single" w:sz="8" w:space="5" w:color="BFBFBF" w:themeColor="background1" w:themeShade="BF"/>
        <w:left w:val="single" w:sz="8" w:space="4" w:color="BFBFBF" w:themeColor="background1" w:themeShade="BF"/>
        <w:bottom w:val="single" w:sz="8" w:space="1" w:color="BFBFBF" w:themeColor="background1" w:themeShade="BF"/>
        <w:right w:val="single" w:sz="8" w:space="4" w:color="BFBFBF" w:themeColor="background1" w:themeShade="BF"/>
      </w:pBdr>
      <w:spacing w:after="0"/>
    </w:pPr>
    <w:rPr>
      <w:color w:val="99999A"/>
      <w:sz w:val="16"/>
    </w:rPr>
  </w:style>
  <w:style w:type="paragraph" w:customStyle="1" w:styleId="Abstracttitre-everteam">
    <w:name w:val="Abstract titre - everteam"/>
    <w:basedOn w:val="Abstract-everteam"/>
    <w:qFormat/>
    <w:rsid w:val="000E35E4"/>
    <w:pPr>
      <w:spacing w:before="240" w:after="120"/>
    </w:pPr>
    <w:rPr>
      <w:rFonts w:ascii="Zona Pro" w:hAnsi="Zona Pro"/>
      <w:b/>
      <w:sz w:val="28"/>
      <w:szCs w:val="28"/>
    </w:rPr>
  </w:style>
  <w:style w:type="table" w:styleId="LightList-Accent5">
    <w:name w:val="Light List Accent 5"/>
    <w:basedOn w:val="TableNormal"/>
    <w:uiPriority w:val="61"/>
    <w:rsid w:val="00B345F1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B345F1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976C7"/>
  </w:style>
  <w:style w:type="character" w:styleId="Strong">
    <w:name w:val="Strong"/>
    <w:aliases w:val="Accentuation vert - everteam"/>
    <w:basedOn w:val="DefaultParagraphFont"/>
    <w:uiPriority w:val="22"/>
    <w:qFormat/>
    <w:rsid w:val="00305015"/>
    <w:rPr>
      <w:rFonts w:ascii="Zona Pro Bold" w:hAnsi="Zona Pro Bold"/>
      <w:b/>
      <w:bCs/>
      <w:color w:val="1DA07A"/>
    </w:rPr>
  </w:style>
  <w:style w:type="paragraph" w:styleId="ListParagraph">
    <w:name w:val="List Paragraph"/>
    <w:aliases w:val="YC Bulet,lp1,Use Case List Paragraph,List Paragraph1,Bullet Number,lp11,List Paragraph11,Bullet List,numbered,FooterText,Paragraphe de liste1,Bulletr List Paragraph,列出段落,列出段落1,List Paragraph2,List Paragraph21,Párrafo de lista1,リスト段落1"/>
    <w:basedOn w:val="Normal"/>
    <w:link w:val="ListParagraphChar"/>
    <w:uiPriority w:val="34"/>
    <w:qFormat/>
    <w:rsid w:val="00F06870"/>
    <w:pPr>
      <w:ind w:left="720"/>
      <w:contextualSpacing/>
    </w:pPr>
  </w:style>
  <w:style w:type="paragraph" w:customStyle="1" w:styleId="Extractzone-everteam">
    <w:name w:val="Extract zone - everteam"/>
    <w:basedOn w:val="Normal"/>
    <w:qFormat/>
    <w:rsid w:val="00827FD1"/>
    <w:pPr>
      <w:keepNext/>
      <w:contextualSpacing/>
    </w:pPr>
    <w:rPr>
      <w:color w:val="auto"/>
      <w:sz w:val="28"/>
      <w:szCs w:val="28"/>
    </w:rPr>
  </w:style>
  <w:style w:type="paragraph" w:customStyle="1" w:styleId="Style1">
    <w:name w:val="Style1"/>
    <w:basedOn w:val="Normal"/>
    <w:rsid w:val="0058560A"/>
    <w:pPr>
      <w:spacing w:before="240" w:after="480"/>
      <w:ind w:left="708"/>
    </w:pPr>
    <w:rPr>
      <w:sz w:val="28"/>
      <w:szCs w:val="28"/>
    </w:rPr>
  </w:style>
  <w:style w:type="paragraph" w:customStyle="1" w:styleId="Titleextractzone">
    <w:name w:val="Title extract zone"/>
    <w:basedOn w:val="Contenutableau-everteam"/>
    <w:next w:val="Contenutableau-everteam"/>
    <w:autoRedefine/>
    <w:qFormat/>
    <w:rsid w:val="000E35E4"/>
    <w:pPr>
      <w:framePr w:wrap="around" w:vAnchor="page" w:hAnchor="text" w:x="1509" w:y="5081"/>
      <w:spacing w:before="240" w:after="480"/>
    </w:pPr>
    <w:rPr>
      <w:rFonts w:ascii="Zona Pro" w:hAnsi="Zona Pro"/>
      <w:b/>
      <w:color w:val="1DA07A"/>
      <w:sz w:val="32"/>
      <w:szCs w:val="32"/>
    </w:rPr>
  </w:style>
  <w:style w:type="table" w:customStyle="1" w:styleId="ESTable2">
    <w:name w:val="ES_Table_2"/>
    <w:basedOn w:val="ESTable1"/>
    <w:uiPriority w:val="99"/>
    <w:rsid w:val="00553FD1"/>
    <w:pPr>
      <w:jc w:val="center"/>
    </w:p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pPr>
        <w:jc w:val="center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00AE8D"/>
      </w:tcPr>
    </w:tblStylePr>
    <w:tblStylePr w:type="lastRow">
      <w:rPr>
        <w:rFonts w:ascii="Segoe UI" w:hAnsi="Segoe UI"/>
        <w:b/>
        <w:sz w:val="22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00AE8D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character" w:customStyle="1" w:styleId="Heading5Char">
    <w:name w:val="Heading 5 Char"/>
    <w:aliases w:val="Titre 5 - everteam Char"/>
    <w:basedOn w:val="DefaultParagraphFont"/>
    <w:link w:val="Heading5"/>
    <w:uiPriority w:val="9"/>
    <w:rsid w:val="00F72937"/>
    <w:rPr>
      <w:rFonts w:ascii="Segoe UI" w:eastAsiaTheme="majorEastAsia" w:hAnsi="Segoe UI" w:cs="Segoe UI"/>
      <w:b/>
      <w:color w:val="99999A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1F"/>
    <w:rPr>
      <w:rFonts w:asciiTheme="majorHAnsi" w:eastAsiaTheme="majorEastAsia" w:hAnsiTheme="majorHAnsi" w:cstheme="majorBidi"/>
      <w:i/>
      <w:iCs/>
      <w:color w:val="1F4D78" w:themeColor="accent1" w:themeShade="7F"/>
      <w:sz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1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1F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1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Style2">
    <w:name w:val="Style2"/>
    <w:basedOn w:val="Normal"/>
    <w:next w:val="Heading4"/>
    <w:rsid w:val="004C18FA"/>
    <w:rPr>
      <w:color w:val="auto"/>
    </w:rPr>
  </w:style>
  <w:style w:type="paragraph" w:customStyle="1" w:styleId="Titrecentr-everteam">
    <w:name w:val="Titre centré - everteam"/>
    <w:basedOn w:val="Normal"/>
    <w:autoRedefine/>
    <w:qFormat/>
    <w:rsid w:val="00F72937"/>
    <w:pPr>
      <w:jc w:val="center"/>
    </w:pPr>
    <w:rPr>
      <w:rFonts w:ascii="Zona Pro" w:hAnsi="Zona Pro"/>
      <w:b/>
      <w:color w:val="99999A"/>
      <w:sz w:val="28"/>
      <w:szCs w:val="28"/>
    </w:rPr>
  </w:style>
  <w:style w:type="paragraph" w:customStyle="1" w:styleId="Titre6-everteam">
    <w:name w:val="Titre 6 - everteam"/>
    <w:basedOn w:val="Heading5"/>
    <w:qFormat/>
    <w:rsid w:val="00DF6A1F"/>
  </w:style>
  <w:style w:type="character" w:styleId="Hyperlink">
    <w:name w:val="Hyperlink"/>
    <w:basedOn w:val="DefaultParagraphFont"/>
    <w:uiPriority w:val="99"/>
    <w:unhideWhenUsed/>
    <w:rsid w:val="00077A07"/>
    <w:rPr>
      <w:color w:val="0563C1" w:themeColor="hyperlink"/>
      <w:u w:val="single"/>
    </w:rPr>
  </w:style>
  <w:style w:type="paragraph" w:customStyle="1" w:styleId="normalalignleft">
    <w:name w:val="normal align left"/>
    <w:basedOn w:val="Normal"/>
    <w:link w:val="normalalignleftCar"/>
    <w:qFormat/>
    <w:rsid w:val="00D26607"/>
    <w:pPr>
      <w:jc w:val="left"/>
    </w:pPr>
  </w:style>
  <w:style w:type="character" w:customStyle="1" w:styleId="normalalignleftCar">
    <w:name w:val="normal align left Car"/>
    <w:basedOn w:val="DefaultParagraphFont"/>
    <w:link w:val="normalalignleft"/>
    <w:rsid w:val="00D26607"/>
    <w:rPr>
      <w:rFonts w:ascii="Segoe UI 8" w:eastAsia="Times New Roman" w:hAnsi="Segoe UI 8" w:cs="Times New Roman"/>
      <w:color w:val="404040"/>
      <w:sz w:val="22"/>
    </w:rPr>
  </w:style>
  <w:style w:type="character" w:customStyle="1" w:styleId="CaptionChar">
    <w:name w:val="Caption Char"/>
    <w:aliases w:val="ES_Caption Char,cp Char,esImageCaption Char,ZLégende Char,Picture - Caption Char"/>
    <w:basedOn w:val="DefaultParagraphFont"/>
    <w:link w:val="Caption"/>
    <w:locked/>
    <w:rsid w:val="00E513FA"/>
    <w:rPr>
      <w:rFonts w:ascii="Zona Pro Light" w:eastAsia="Times New Roman" w:hAnsi="Zona Pro Light" w:cs="Segoe UI"/>
      <w:bCs/>
      <w:color w:val="FFAB4C"/>
      <w:sz w:val="20"/>
      <w:szCs w:val="18"/>
      <w:shd w:val="clear" w:color="auto" w:fill="FFFFFF"/>
      <w:lang w:val="en-US"/>
    </w:rPr>
  </w:style>
  <w:style w:type="paragraph" w:styleId="Caption">
    <w:name w:val="caption"/>
    <w:aliases w:val="ES_Caption,cp,esImageCaption,ZLégende,Picture - Caption"/>
    <w:basedOn w:val="Normal"/>
    <w:next w:val="Normal"/>
    <w:link w:val="CaptionChar"/>
    <w:unhideWhenUsed/>
    <w:qFormat/>
    <w:rsid w:val="00E513FA"/>
    <w:pPr>
      <w:shd w:val="clear" w:color="auto" w:fill="FFFFFF"/>
      <w:spacing w:before="120" w:line="240" w:lineRule="auto"/>
      <w:jc w:val="center"/>
    </w:pPr>
    <w:rPr>
      <w:rFonts w:ascii="Zona Pro Light" w:hAnsi="Zona Pro Light"/>
      <w:bCs/>
      <w:color w:val="FFAB4C"/>
      <w:sz w:val="20"/>
      <w:szCs w:val="18"/>
    </w:rPr>
  </w:style>
  <w:style w:type="paragraph" w:customStyle="1" w:styleId="Footer1">
    <w:name w:val="Footer1"/>
    <w:basedOn w:val="Citationrfrence-everteam"/>
    <w:link w:val="footerCar"/>
    <w:qFormat/>
    <w:rsid w:val="00746F32"/>
    <w:pPr>
      <w:tabs>
        <w:tab w:val="right" w:pos="9064"/>
      </w:tabs>
      <w:ind w:left="0"/>
      <w:jc w:val="left"/>
    </w:pPr>
    <w:rPr>
      <w:sz w:val="18"/>
      <w:szCs w:val="18"/>
    </w:rPr>
  </w:style>
  <w:style w:type="character" w:customStyle="1" w:styleId="Citationrfrence-everteamCar">
    <w:name w:val="Citation_référence - everteam Car"/>
    <w:basedOn w:val="QuoteChar"/>
    <w:link w:val="Citationrfrence-everteam"/>
    <w:rsid w:val="00746F32"/>
    <w:rPr>
      <w:rFonts w:ascii="Segoe UI" w:eastAsia="Times New Roman" w:hAnsi="Segoe UI" w:cs="Segoe UI"/>
      <w:color w:val="99999A"/>
      <w:sz w:val="28"/>
      <w:szCs w:val="28"/>
    </w:rPr>
  </w:style>
  <w:style w:type="character" w:customStyle="1" w:styleId="footerCar">
    <w:name w:val="footer Car"/>
    <w:basedOn w:val="Citationrfrence-everteamCar"/>
    <w:link w:val="Footer1"/>
    <w:rsid w:val="00746F32"/>
    <w:rPr>
      <w:rFonts w:ascii="Segoe UI" w:eastAsia="Times New Roman" w:hAnsi="Segoe UI" w:cs="Segoe UI"/>
      <w:color w:val="99999A"/>
      <w:sz w:val="18"/>
      <w:szCs w:val="18"/>
      <w:lang w:val="en-US"/>
    </w:rPr>
  </w:style>
  <w:style w:type="paragraph" w:customStyle="1" w:styleId="ESNormal">
    <w:name w:val="ES_Normal"/>
    <w:basedOn w:val="Normal"/>
    <w:link w:val="ESNormalChar"/>
    <w:qFormat/>
    <w:rsid w:val="003301BD"/>
    <w:pPr>
      <w:widowControl w:val="0"/>
      <w:spacing w:before="120" w:after="120" w:line="240" w:lineRule="auto"/>
    </w:pPr>
    <w:rPr>
      <w:rFonts w:cs="Times New Roman"/>
      <w:bCs/>
      <w:color w:val="auto"/>
      <w:szCs w:val="20"/>
    </w:rPr>
  </w:style>
  <w:style w:type="character" w:customStyle="1" w:styleId="ESNormalChar">
    <w:name w:val="ES_Normal Char"/>
    <w:basedOn w:val="DefaultParagraphFont"/>
    <w:link w:val="ESNormal"/>
    <w:rsid w:val="003301BD"/>
    <w:rPr>
      <w:rFonts w:ascii="Segoe UI" w:eastAsia="Times New Roman" w:hAnsi="Segoe UI" w:cs="Times New Roman"/>
      <w:bCs/>
      <w:sz w:val="22"/>
      <w:szCs w:val="20"/>
      <w:lang w:val="en-US"/>
    </w:rPr>
  </w:style>
  <w:style w:type="table" w:customStyle="1" w:styleId="Tableaueverteamorange1">
    <w:name w:val="Tableau everteam orange1"/>
    <w:basedOn w:val="TableNormal"/>
    <w:uiPriority w:val="99"/>
    <w:rsid w:val="006B16EA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FFFFFF" w:themeColor="background1"/>
        <w:sz w:val="24"/>
      </w:rPr>
      <w:tblPr/>
      <w:tcPr>
        <w:shd w:val="clear" w:color="auto" w:fill="FB9845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  <w:tblPr/>
      <w:tcPr>
        <w:shd w:val="clear" w:color="auto" w:fill="FB9845"/>
      </w:tc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table" w:customStyle="1" w:styleId="Tableaueverteamorange2">
    <w:name w:val="Tableau everteam orange2"/>
    <w:basedOn w:val="TableNormal"/>
    <w:uiPriority w:val="99"/>
    <w:rsid w:val="002D21D3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paragraph" w:customStyle="1" w:styleId="StyleVerdana9ptJustifiedAfter6pt">
    <w:name w:val="Style Verdana 9 pt Justified After:  6 pt"/>
    <w:basedOn w:val="Normal"/>
    <w:link w:val="StyleVerdana9ptJustifiedAfter6ptChar"/>
    <w:rsid w:val="006B16EA"/>
    <w:pPr>
      <w:spacing w:before="120" w:after="120" w:line="240" w:lineRule="auto"/>
    </w:pPr>
    <w:rPr>
      <w:rFonts w:ascii="Verdana" w:hAnsi="Verdana" w:cs="Times New Roman"/>
      <w:color w:val="auto"/>
      <w:sz w:val="20"/>
      <w:szCs w:val="18"/>
    </w:rPr>
  </w:style>
  <w:style w:type="character" w:customStyle="1" w:styleId="StyleVerdana9ptJustifiedAfter6ptChar">
    <w:name w:val="Style Verdana 9 pt Justified After:  6 pt Char"/>
    <w:basedOn w:val="DefaultParagraphFont"/>
    <w:link w:val="StyleVerdana9ptJustifiedAfter6pt"/>
    <w:rsid w:val="006B16EA"/>
    <w:rPr>
      <w:rFonts w:ascii="Verdana" w:eastAsia="Times New Roman" w:hAnsi="Verdana" w:cs="Times New Roman"/>
      <w:sz w:val="20"/>
      <w:szCs w:val="18"/>
      <w:lang w:val="en-US"/>
    </w:rPr>
  </w:style>
  <w:style w:type="character" w:customStyle="1" w:styleId="ListParagraphChar">
    <w:name w:val="List Paragraph Char"/>
    <w:aliases w:val="YC Bulet Char,lp1 Char,Use Case List Paragraph Char,List Paragraph1 Char,Bullet Number Char,lp11 Char,List Paragraph11 Char,Bullet List Char,numbered Char,FooterText Char,Paragraphe de liste1 Char,Bulletr List Paragraph Char"/>
    <w:link w:val="ListParagraph"/>
    <w:uiPriority w:val="34"/>
    <w:rsid w:val="00F12A56"/>
    <w:rPr>
      <w:rFonts w:ascii="Segoe UI" w:eastAsia="Times New Roman" w:hAnsi="Segoe UI" w:cs="Segoe UI"/>
      <w:color w:val="404040"/>
      <w:sz w:val="22"/>
      <w:lang w:val="en-US"/>
    </w:rPr>
  </w:style>
  <w:style w:type="paragraph" w:customStyle="1" w:styleId="Default">
    <w:name w:val="Default"/>
    <w:link w:val="DefaultChar"/>
    <w:rsid w:val="00A27EC1"/>
    <w:pPr>
      <w:widowControl w:val="0"/>
      <w:autoSpaceDE w:val="0"/>
      <w:autoSpaceDN w:val="0"/>
      <w:adjustRightInd w:val="0"/>
    </w:pPr>
    <w:rPr>
      <w:rFonts w:ascii="TTFF599360t00" w:eastAsia="Times New Roman" w:hAnsi="TTFF599360t00" w:cs="TTFF599360t00"/>
      <w:color w:val="000000"/>
      <w:lang w:val="en-US" w:eastAsia="en-US"/>
    </w:rPr>
  </w:style>
  <w:style w:type="character" w:customStyle="1" w:styleId="DefaultChar">
    <w:name w:val="Default Char"/>
    <w:basedOn w:val="DefaultParagraphFont"/>
    <w:link w:val="Default"/>
    <w:rsid w:val="00A27EC1"/>
    <w:rPr>
      <w:rFonts w:ascii="TTFF599360t00" w:eastAsia="Times New Roman" w:hAnsi="TTFF599360t00" w:cs="TTFF599360t00"/>
      <w:color w:val="000000"/>
      <w:lang w:val="en-US" w:eastAsia="en-US"/>
    </w:rPr>
  </w:style>
  <w:style w:type="paragraph" w:customStyle="1" w:styleId="ESLevel1">
    <w:name w:val="ES_Level1"/>
    <w:basedOn w:val="ListParagraph"/>
    <w:link w:val="ESLevel1Char"/>
    <w:qFormat/>
    <w:rsid w:val="000C1877"/>
    <w:pPr>
      <w:numPr>
        <w:numId w:val="2"/>
      </w:numPr>
      <w:outlineLvl w:val="0"/>
    </w:pPr>
    <w:rPr>
      <w:b/>
      <w:color w:val="00AE8D"/>
      <w:sz w:val="48"/>
    </w:rPr>
  </w:style>
  <w:style w:type="paragraph" w:customStyle="1" w:styleId="ESLevel2">
    <w:name w:val="ES_Level2"/>
    <w:basedOn w:val="ListParagraph"/>
    <w:link w:val="ESLevel2Char"/>
    <w:qFormat/>
    <w:rsid w:val="00915B6B"/>
    <w:pPr>
      <w:numPr>
        <w:ilvl w:val="1"/>
        <w:numId w:val="2"/>
      </w:numPr>
      <w:outlineLvl w:val="1"/>
    </w:pPr>
    <w:rPr>
      <w:b/>
      <w:color w:val="808080" w:themeColor="background1" w:themeShade="80"/>
      <w:sz w:val="40"/>
    </w:rPr>
  </w:style>
  <w:style w:type="character" w:customStyle="1" w:styleId="ESLevel1Char">
    <w:name w:val="ES_Level1 Char"/>
    <w:basedOn w:val="ListParagraphChar"/>
    <w:link w:val="ESLevel1"/>
    <w:rsid w:val="000C1877"/>
    <w:rPr>
      <w:rFonts w:ascii="Segoe UI" w:eastAsia="Times New Roman" w:hAnsi="Segoe UI" w:cs="Segoe UI"/>
      <w:b/>
      <w:color w:val="00AE8D"/>
      <w:sz w:val="48"/>
      <w:lang w:val="en-US"/>
    </w:rPr>
  </w:style>
  <w:style w:type="paragraph" w:customStyle="1" w:styleId="ESLevel3">
    <w:name w:val="ES_Level3"/>
    <w:basedOn w:val="ListParagraph"/>
    <w:link w:val="ESLevel3Char"/>
    <w:qFormat/>
    <w:rsid w:val="00915B6B"/>
    <w:pPr>
      <w:numPr>
        <w:ilvl w:val="2"/>
        <w:numId w:val="2"/>
      </w:numPr>
      <w:outlineLvl w:val="2"/>
    </w:pPr>
    <w:rPr>
      <w:b/>
      <w:color w:val="A6A6A6" w:themeColor="background1" w:themeShade="A6"/>
      <w:sz w:val="36"/>
    </w:rPr>
  </w:style>
  <w:style w:type="character" w:customStyle="1" w:styleId="ESLevel2Char">
    <w:name w:val="ES_Level2 Char"/>
    <w:basedOn w:val="ListParagraphChar"/>
    <w:link w:val="ESLevel2"/>
    <w:rsid w:val="00915B6B"/>
    <w:rPr>
      <w:rFonts w:ascii="Segoe UI" w:eastAsia="Times New Roman" w:hAnsi="Segoe UI" w:cs="Segoe UI"/>
      <w:b/>
      <w:color w:val="808080" w:themeColor="background1" w:themeShade="80"/>
      <w:sz w:val="40"/>
      <w:lang w:val="en-US"/>
    </w:rPr>
  </w:style>
  <w:style w:type="paragraph" w:customStyle="1" w:styleId="ESLevel4">
    <w:name w:val="ES_Level4"/>
    <w:basedOn w:val="ListParagraph"/>
    <w:link w:val="ESLevel4Char"/>
    <w:qFormat/>
    <w:rsid w:val="00915B6B"/>
    <w:pPr>
      <w:numPr>
        <w:ilvl w:val="3"/>
        <w:numId w:val="2"/>
      </w:numPr>
      <w:outlineLvl w:val="3"/>
    </w:pPr>
    <w:rPr>
      <w:b/>
      <w:color w:val="BFBFBF" w:themeColor="background1" w:themeShade="BF"/>
      <w:sz w:val="32"/>
    </w:rPr>
  </w:style>
  <w:style w:type="character" w:customStyle="1" w:styleId="ESLevel3Char">
    <w:name w:val="ES_Level3 Char"/>
    <w:basedOn w:val="ListParagraphChar"/>
    <w:link w:val="ESLevel3"/>
    <w:rsid w:val="00915B6B"/>
    <w:rPr>
      <w:rFonts w:ascii="Segoe UI" w:eastAsia="Times New Roman" w:hAnsi="Segoe UI" w:cs="Segoe UI"/>
      <w:b/>
      <w:color w:val="A6A6A6" w:themeColor="background1" w:themeShade="A6"/>
      <w:sz w:val="36"/>
      <w:lang w:val="en-US"/>
    </w:rPr>
  </w:style>
  <w:style w:type="paragraph" w:customStyle="1" w:styleId="ESLevel5">
    <w:name w:val="ES_Level5"/>
    <w:basedOn w:val="ListParagraph"/>
    <w:link w:val="ESLevel5Char"/>
    <w:qFormat/>
    <w:rsid w:val="00915B6B"/>
    <w:pPr>
      <w:numPr>
        <w:ilvl w:val="4"/>
        <w:numId w:val="2"/>
      </w:numPr>
      <w:outlineLvl w:val="4"/>
    </w:pPr>
    <w:rPr>
      <w:b/>
      <w:color w:val="FFAB4C"/>
      <w:sz w:val="28"/>
    </w:rPr>
  </w:style>
  <w:style w:type="character" w:customStyle="1" w:styleId="ESLevel4Char">
    <w:name w:val="ES_Level4 Char"/>
    <w:basedOn w:val="ListParagraphChar"/>
    <w:link w:val="ESLevel4"/>
    <w:rsid w:val="00915B6B"/>
    <w:rPr>
      <w:rFonts w:ascii="Segoe UI" w:eastAsia="Times New Roman" w:hAnsi="Segoe UI" w:cs="Segoe UI"/>
      <w:b/>
      <w:color w:val="BFBFBF" w:themeColor="background1" w:themeShade="BF"/>
      <w:sz w:val="32"/>
      <w:lang w:val="en-US"/>
    </w:rPr>
  </w:style>
  <w:style w:type="character" w:customStyle="1" w:styleId="ESLevel5Char">
    <w:name w:val="ES_Level5 Char"/>
    <w:basedOn w:val="ListParagraphChar"/>
    <w:link w:val="ESLevel5"/>
    <w:rsid w:val="00915B6B"/>
    <w:rPr>
      <w:rFonts w:ascii="Segoe UI" w:eastAsia="Times New Roman" w:hAnsi="Segoe UI" w:cs="Segoe UI"/>
      <w:b/>
      <w:color w:val="FFAB4C"/>
      <w:sz w:val="28"/>
      <w:lang w:val="en-US"/>
    </w:rPr>
  </w:style>
  <w:style w:type="table" w:customStyle="1" w:styleId="TableGridLight1">
    <w:name w:val="Table Grid Light1"/>
    <w:basedOn w:val="TableNormal"/>
    <w:uiPriority w:val="40"/>
    <w:rsid w:val="00C064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Light2">
    <w:name w:val="Table Grid Light2"/>
    <w:basedOn w:val="TableNormal"/>
    <w:uiPriority w:val="40"/>
    <w:rsid w:val="00565A4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verteammeatesttable">
    <w:name w:val="Everteammeatesttable"/>
    <w:basedOn w:val="TableProfessional"/>
    <w:uiPriority w:val="99"/>
    <w:rsid w:val="00565A46"/>
    <w:tblPr/>
    <w:tcPr>
      <w:shd w:val="clear" w:color="auto" w:fill="auto"/>
    </w:tcPr>
    <w:tblStylePr w:type="firstRow">
      <w:pPr>
        <w:jc w:val="left"/>
      </w:pPr>
      <w:rPr>
        <w:rFonts w:ascii="Comic Sans MS" w:hAnsi="Comic Sans MS"/>
        <w:b w:val="0"/>
        <w:bCs/>
        <w:color w:val="D9D9D9" w:themeColor="background1" w:themeShade="D9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AE8D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D9D9D9" w:themeFill="background1" w:themeFillShade="D9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  <w:tblPr/>
      <w:tcPr>
        <w:shd w:val="clear" w:color="auto" w:fill="F2F2F2" w:themeFill="background1" w:themeFillShade="F2"/>
      </w:tcPr>
    </w:tblStylePr>
  </w:style>
  <w:style w:type="table" w:customStyle="1" w:styleId="PlainTable11">
    <w:name w:val="Plain Table 11"/>
    <w:basedOn w:val="TableNormal"/>
    <w:uiPriority w:val="41"/>
    <w:rsid w:val="005E243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sstyle21">
    <w:name w:val="esstyle_2_1"/>
    <w:basedOn w:val="ListParagraph"/>
    <w:link w:val="esstyle21Char"/>
    <w:rsid w:val="00AD5364"/>
    <w:pPr>
      <w:numPr>
        <w:numId w:val="4"/>
      </w:numPr>
      <w:shd w:val="clear" w:color="auto" w:fill="99999A"/>
    </w:pPr>
    <w:rPr>
      <w:rFonts w:ascii="Zona Pro" w:hAnsi="Zona Pro"/>
      <w:b/>
      <w:color w:val="FFAB4C"/>
      <w:sz w:val="48"/>
      <w:lang w:val="fr-FR"/>
    </w:rPr>
  </w:style>
  <w:style w:type="paragraph" w:customStyle="1" w:styleId="esStyle22">
    <w:name w:val="esStyle2_2"/>
    <w:basedOn w:val="ListParagraph"/>
    <w:link w:val="esStyle22Char"/>
    <w:rsid w:val="00AB76D0"/>
    <w:pPr>
      <w:numPr>
        <w:ilvl w:val="1"/>
        <w:numId w:val="4"/>
      </w:numPr>
      <w:shd w:val="clear" w:color="auto" w:fill="BFBFBF" w:themeFill="background1" w:themeFillShade="BF"/>
    </w:pPr>
    <w:rPr>
      <w:b/>
      <w:color w:val="C9C9C9" w:themeColor="accent3" w:themeTint="99"/>
      <w:sz w:val="40"/>
      <w:lang w:val="fr-FR"/>
    </w:rPr>
  </w:style>
  <w:style w:type="character" w:customStyle="1" w:styleId="esstyle21Char">
    <w:name w:val="esstyle_2_1 Char"/>
    <w:basedOn w:val="ListParagraphChar"/>
    <w:link w:val="esstyle21"/>
    <w:rsid w:val="00AD5364"/>
    <w:rPr>
      <w:rFonts w:ascii="Zona Pro" w:eastAsia="Times New Roman" w:hAnsi="Zona Pro" w:cs="Segoe UI"/>
      <w:b/>
      <w:color w:val="FFAB4C"/>
      <w:sz w:val="48"/>
      <w:shd w:val="clear" w:color="auto" w:fill="99999A"/>
      <w:lang w:val="en-US"/>
    </w:rPr>
  </w:style>
  <w:style w:type="paragraph" w:customStyle="1" w:styleId="esStyle23">
    <w:name w:val="esStyle2_3"/>
    <w:basedOn w:val="ListParagraph"/>
    <w:link w:val="esStyle23Char"/>
    <w:rsid w:val="00AB76D0"/>
    <w:pPr>
      <w:numPr>
        <w:ilvl w:val="2"/>
        <w:numId w:val="4"/>
      </w:numPr>
      <w:shd w:val="clear" w:color="auto" w:fill="D9D9D9" w:themeFill="background1" w:themeFillShade="D9"/>
    </w:pPr>
    <w:rPr>
      <w:rFonts w:ascii="Zona Pro" w:hAnsi="Zona Pro"/>
      <w:b/>
      <w:color w:val="00AE8D"/>
      <w:sz w:val="36"/>
      <w:lang w:val="en-GB"/>
    </w:rPr>
  </w:style>
  <w:style w:type="character" w:customStyle="1" w:styleId="esStyle22Char">
    <w:name w:val="esStyle2_2 Char"/>
    <w:basedOn w:val="ListParagraphChar"/>
    <w:link w:val="esStyle22"/>
    <w:rsid w:val="00AB76D0"/>
    <w:rPr>
      <w:rFonts w:ascii="Segoe UI" w:eastAsia="Times New Roman" w:hAnsi="Segoe UI" w:cs="Segoe UI"/>
      <w:b/>
      <w:color w:val="C9C9C9" w:themeColor="accent3" w:themeTint="99"/>
      <w:sz w:val="40"/>
      <w:shd w:val="clear" w:color="auto" w:fill="BFBFBF" w:themeFill="background1" w:themeFillShade="BF"/>
      <w:lang w:val="en-US"/>
    </w:rPr>
  </w:style>
  <w:style w:type="paragraph" w:customStyle="1" w:styleId="EsStyle24">
    <w:name w:val="EsStyle2_4"/>
    <w:basedOn w:val="ListParagraph"/>
    <w:link w:val="EsStyle24Char"/>
    <w:rsid w:val="00AB76D0"/>
    <w:pPr>
      <w:numPr>
        <w:ilvl w:val="3"/>
        <w:numId w:val="4"/>
      </w:numPr>
      <w:shd w:val="clear" w:color="auto" w:fill="D9D9D9" w:themeFill="background1" w:themeFillShade="D9"/>
    </w:pPr>
    <w:rPr>
      <w:rFonts w:ascii="Zona Pro" w:hAnsi="Zona Pro"/>
      <w:color w:val="00AE8D"/>
      <w:sz w:val="32"/>
      <w:lang w:val="en-GB"/>
    </w:rPr>
  </w:style>
  <w:style w:type="character" w:customStyle="1" w:styleId="esStyle23Char">
    <w:name w:val="esStyle2_3 Char"/>
    <w:basedOn w:val="ListParagraphChar"/>
    <w:link w:val="esStyle23"/>
    <w:rsid w:val="00AB76D0"/>
    <w:rPr>
      <w:rFonts w:ascii="Zona Pro" w:eastAsia="Times New Roman" w:hAnsi="Zona Pro" w:cs="Segoe UI"/>
      <w:b/>
      <w:color w:val="00AE8D"/>
      <w:sz w:val="36"/>
      <w:shd w:val="clear" w:color="auto" w:fill="D9D9D9" w:themeFill="background1" w:themeFillShade="D9"/>
      <w:lang w:val="en-GB"/>
    </w:rPr>
  </w:style>
  <w:style w:type="paragraph" w:customStyle="1" w:styleId="EsStyle25">
    <w:name w:val="EsStyle2_5"/>
    <w:basedOn w:val="ListParagraph"/>
    <w:link w:val="EsStyle25Char"/>
    <w:rsid w:val="00AB76D0"/>
    <w:pPr>
      <w:numPr>
        <w:ilvl w:val="4"/>
        <w:numId w:val="4"/>
      </w:numPr>
      <w:shd w:val="clear" w:color="auto" w:fill="F2F2F2" w:themeFill="background1" w:themeFillShade="F2"/>
    </w:pPr>
    <w:rPr>
      <w:rFonts w:ascii="Zona Pro" w:hAnsi="Zona Pro"/>
      <w:color w:val="00AE8D"/>
      <w:sz w:val="28"/>
      <w:lang w:val="en-GB"/>
    </w:rPr>
  </w:style>
  <w:style w:type="character" w:customStyle="1" w:styleId="EsStyle24Char">
    <w:name w:val="EsStyle2_4 Char"/>
    <w:basedOn w:val="ListParagraphChar"/>
    <w:link w:val="EsStyle24"/>
    <w:rsid w:val="00AB76D0"/>
    <w:rPr>
      <w:rFonts w:ascii="Zona Pro" w:eastAsia="Times New Roman" w:hAnsi="Zona Pro" w:cs="Segoe UI"/>
      <w:color w:val="00AE8D"/>
      <w:sz w:val="32"/>
      <w:shd w:val="clear" w:color="auto" w:fill="D9D9D9" w:themeFill="background1" w:themeFillShade="D9"/>
      <w:lang w:val="en-GB"/>
    </w:rPr>
  </w:style>
  <w:style w:type="character" w:customStyle="1" w:styleId="EsStyle25Char">
    <w:name w:val="EsStyle2_5 Char"/>
    <w:basedOn w:val="ListParagraphChar"/>
    <w:link w:val="EsStyle25"/>
    <w:rsid w:val="00AB76D0"/>
    <w:rPr>
      <w:rFonts w:ascii="Zona Pro" w:eastAsia="Times New Roman" w:hAnsi="Zona Pro" w:cs="Segoe UI"/>
      <w:color w:val="00AE8D"/>
      <w:sz w:val="28"/>
      <w:shd w:val="clear" w:color="auto" w:fill="F2F2F2" w:themeFill="background1" w:themeFillShade="F2"/>
      <w:lang w:val="en-GB"/>
    </w:rPr>
  </w:style>
  <w:style w:type="table" w:styleId="LightList-Accent3">
    <w:name w:val="Light List Accent 3"/>
    <w:basedOn w:val="TableNormal"/>
    <w:uiPriority w:val="61"/>
    <w:rsid w:val="00821720"/>
    <w:rPr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PlainTable12">
    <w:name w:val="Plain Table 12"/>
    <w:basedOn w:val="TableNormal"/>
    <w:uiPriority w:val="41"/>
    <w:rsid w:val="00565A4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565A46"/>
    <w:pPr>
      <w:spacing w:after="240" w:line="276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GridTable4-Accent21">
    <w:name w:val="Grid Table 4 - Accent 21"/>
    <w:basedOn w:val="TableNormal"/>
    <w:uiPriority w:val="49"/>
    <w:rsid w:val="000A520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ESTitle">
    <w:name w:val="ES_Title"/>
    <w:basedOn w:val="Titrecentr-everteam"/>
    <w:link w:val="ESTitleChar"/>
    <w:qFormat/>
    <w:rsid w:val="00F43D6D"/>
    <w:pPr>
      <w:jc w:val="left"/>
    </w:pPr>
    <w:rPr>
      <w:rFonts w:ascii="Segoe UI" w:hAnsi="Segoe UI"/>
      <w:color w:val="808080" w:themeColor="background1" w:themeShade="80"/>
      <w:sz w:val="36"/>
      <w:szCs w:val="48"/>
    </w:rPr>
  </w:style>
  <w:style w:type="character" w:customStyle="1" w:styleId="ESTitleChar">
    <w:name w:val="ES_Title Char"/>
    <w:basedOn w:val="DefaultParagraphFont"/>
    <w:link w:val="ESTitle"/>
    <w:rsid w:val="00F43D6D"/>
    <w:rPr>
      <w:rFonts w:ascii="Segoe UI" w:eastAsia="Times New Roman" w:hAnsi="Segoe UI" w:cs="Segoe UI"/>
      <w:b/>
      <w:color w:val="808080" w:themeColor="background1" w:themeShade="80"/>
      <w:sz w:val="36"/>
      <w:szCs w:val="48"/>
      <w:lang w:val="en-US"/>
    </w:rPr>
  </w:style>
  <w:style w:type="paragraph" w:customStyle="1" w:styleId="ESList1">
    <w:name w:val="ES_List1"/>
    <w:basedOn w:val="ESNormal"/>
    <w:link w:val="ESList1Char"/>
    <w:qFormat/>
    <w:rsid w:val="00A26C42"/>
    <w:pPr>
      <w:numPr>
        <w:numId w:val="5"/>
      </w:numPr>
    </w:pPr>
  </w:style>
  <w:style w:type="paragraph" w:customStyle="1" w:styleId="ESList2">
    <w:name w:val="ES_List2"/>
    <w:basedOn w:val="ESList1"/>
    <w:link w:val="ESList2Char"/>
    <w:qFormat/>
    <w:rsid w:val="00397E1C"/>
    <w:pPr>
      <w:numPr>
        <w:ilvl w:val="1"/>
      </w:numPr>
      <w:ind w:left="720"/>
    </w:pPr>
  </w:style>
  <w:style w:type="character" w:customStyle="1" w:styleId="ESList1Char">
    <w:name w:val="ES_List1 Char"/>
    <w:basedOn w:val="ESNormalChar"/>
    <w:link w:val="ESList1"/>
    <w:rsid w:val="00A26C42"/>
    <w:rPr>
      <w:rFonts w:ascii="Segoe UI" w:eastAsia="Times New Roman" w:hAnsi="Segoe UI" w:cs="Times New Roman"/>
      <w:bCs/>
      <w:sz w:val="22"/>
      <w:szCs w:val="20"/>
      <w:lang w:val="en-US"/>
    </w:rPr>
  </w:style>
  <w:style w:type="paragraph" w:customStyle="1" w:styleId="ESList3">
    <w:name w:val="ES_List3"/>
    <w:basedOn w:val="ESList2"/>
    <w:link w:val="ESList3Char"/>
    <w:qFormat/>
    <w:rsid w:val="00397E1C"/>
    <w:pPr>
      <w:numPr>
        <w:ilvl w:val="0"/>
        <w:numId w:val="6"/>
      </w:numPr>
      <w:ind w:left="1080"/>
    </w:pPr>
  </w:style>
  <w:style w:type="character" w:customStyle="1" w:styleId="ESList2Char">
    <w:name w:val="ES_List2 Char"/>
    <w:basedOn w:val="ESList1Char"/>
    <w:link w:val="ESList2"/>
    <w:rsid w:val="00397E1C"/>
    <w:rPr>
      <w:rFonts w:ascii="Segoe UI" w:eastAsia="Times New Roman" w:hAnsi="Segoe UI" w:cs="Times New Roman"/>
      <w:bCs/>
      <w:sz w:val="22"/>
      <w:szCs w:val="20"/>
      <w:lang w:val="en-US"/>
    </w:rPr>
  </w:style>
  <w:style w:type="character" w:customStyle="1" w:styleId="ESList3Char">
    <w:name w:val="ES_List3 Char"/>
    <w:basedOn w:val="ESList2Char"/>
    <w:link w:val="ESList3"/>
    <w:rsid w:val="00397E1C"/>
    <w:rPr>
      <w:rFonts w:ascii="Segoe UI" w:eastAsia="Times New Roman" w:hAnsi="Segoe UI" w:cs="Times New Roman"/>
      <w:bCs/>
      <w:sz w:val="22"/>
      <w:szCs w:val="20"/>
      <w:lang w:val="en-US"/>
    </w:rPr>
  </w:style>
  <w:style w:type="table" w:customStyle="1" w:styleId="Tableaueverteamorange">
    <w:name w:val="Tableau everteam orange"/>
    <w:basedOn w:val="TableNormal"/>
    <w:uiPriority w:val="99"/>
    <w:rsid w:val="00915B6B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table" w:customStyle="1" w:styleId="Tableaueverteamorange3">
    <w:name w:val="Tableau everteam orange3"/>
    <w:basedOn w:val="TableNormal"/>
    <w:uiPriority w:val="99"/>
    <w:rsid w:val="00010981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paragraph" w:customStyle="1" w:styleId="esNormal0">
    <w:name w:val="esNormal"/>
    <w:basedOn w:val="Normal"/>
    <w:link w:val="esNormalChar0"/>
    <w:qFormat/>
    <w:rsid w:val="00681E40"/>
    <w:pPr>
      <w:widowControl w:val="0"/>
      <w:spacing w:before="120" w:after="120" w:line="240" w:lineRule="auto"/>
    </w:pPr>
    <w:rPr>
      <w:rFonts w:ascii="Calibri" w:hAnsi="Calibri" w:cs="Times New Roman"/>
      <w:bCs/>
      <w:color w:val="auto"/>
      <w:sz w:val="24"/>
      <w:szCs w:val="20"/>
    </w:rPr>
  </w:style>
  <w:style w:type="character" w:customStyle="1" w:styleId="esNormalChar0">
    <w:name w:val="esNormal Char"/>
    <w:basedOn w:val="DefaultParagraphFont"/>
    <w:link w:val="esNormal0"/>
    <w:rsid w:val="00681E40"/>
    <w:rPr>
      <w:rFonts w:ascii="Calibri" w:eastAsia="Times New Roman" w:hAnsi="Calibri" w:cs="Times New Roman"/>
      <w:bCs/>
      <w:szCs w:val="20"/>
      <w:lang w:val="en-US"/>
    </w:rPr>
  </w:style>
  <w:style w:type="table" w:customStyle="1" w:styleId="Everteam-mea">
    <w:name w:val="Everteam-mea"/>
    <w:basedOn w:val="Tableaueverteamorange"/>
    <w:uiPriority w:val="99"/>
    <w:rsid w:val="00FA05F3"/>
    <w:pPr>
      <w:jc w:val="center"/>
    </w:p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pPr>
        <w:jc w:val="center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1DA07A"/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00AE8D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paragraph" w:customStyle="1" w:styleId="esLevel10">
    <w:name w:val="esLevel1"/>
    <w:basedOn w:val="Normal"/>
    <w:rsid w:val="002D21D3"/>
    <w:pPr>
      <w:keepNext/>
      <w:widowControl w:val="0"/>
      <w:tabs>
        <w:tab w:val="num" w:pos="360"/>
      </w:tabs>
      <w:spacing w:after="120"/>
      <w:ind w:left="360" w:hanging="360"/>
    </w:pPr>
    <w:rPr>
      <w:rFonts w:ascii="Verdana" w:hAnsi="Verdana" w:cs="Times New Roman"/>
      <w:color w:val="auto"/>
      <w:sz w:val="24"/>
    </w:rPr>
  </w:style>
  <w:style w:type="table" w:customStyle="1" w:styleId="Tableaueverteamvert">
    <w:name w:val="Tableau everteam vert"/>
    <w:basedOn w:val="Tableaueverteamorange"/>
    <w:uiPriority w:val="99"/>
    <w:rsid w:val="00FA05F3"/>
    <w:tblPr/>
    <w:tblStylePr w:type="firstRow">
      <w:pPr>
        <w:jc w:val="left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1DA07A"/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1DA07A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paragraph" w:customStyle="1" w:styleId="esStyleLevel1">
    <w:name w:val="esStyleLevel1"/>
    <w:basedOn w:val="ListParagraph"/>
    <w:link w:val="esStyleLevel1Char"/>
    <w:qFormat/>
    <w:rsid w:val="002D21D3"/>
    <w:pPr>
      <w:ind w:left="360" w:hanging="360"/>
      <w:outlineLvl w:val="0"/>
    </w:pPr>
    <w:rPr>
      <w:rFonts w:ascii="Zona Pro" w:hAnsi="Zona Pro"/>
      <w:b/>
      <w:color w:val="1DA07A"/>
      <w:sz w:val="48"/>
    </w:rPr>
  </w:style>
  <w:style w:type="paragraph" w:customStyle="1" w:styleId="esStyleLevel2">
    <w:name w:val="esStyleLevel2"/>
    <w:basedOn w:val="ListParagraph"/>
    <w:qFormat/>
    <w:rsid w:val="002D21D3"/>
    <w:pPr>
      <w:ind w:left="792" w:hanging="792"/>
      <w:outlineLvl w:val="1"/>
    </w:pPr>
    <w:rPr>
      <w:rFonts w:ascii="Zona Pro" w:hAnsi="Zona Pro"/>
      <w:b/>
      <w:color w:val="808080" w:themeColor="background1" w:themeShade="80"/>
      <w:sz w:val="40"/>
    </w:rPr>
  </w:style>
  <w:style w:type="table" w:customStyle="1" w:styleId="Extractzonetableeverteam1">
    <w:name w:val="Extract zone table everteam1"/>
    <w:basedOn w:val="TableNormal"/>
    <w:next w:val="TableGrid"/>
    <w:uiPriority w:val="59"/>
    <w:rsid w:val="00F2326C"/>
    <w:rPr>
      <w:rFonts w:ascii="Zona Pro Light" w:hAnsi="Zona Pro Light"/>
    </w:rPr>
    <w:tblPr/>
    <w:tcPr>
      <w:shd w:val="clear" w:color="auto" w:fill="F2F2F2" w:themeFill="background1" w:themeFillShade="F2"/>
      <w:vAlign w:val="center"/>
    </w:tcPr>
    <w:tblStylePr w:type="firstCol">
      <w:tblPr/>
      <w:tcPr>
        <w:shd w:val="clear" w:color="auto" w:fill="1DA07A"/>
      </w:tcPr>
    </w:tblStylePr>
  </w:style>
  <w:style w:type="paragraph" w:customStyle="1" w:styleId="esStyleLevel3">
    <w:name w:val="esStyleLevel3"/>
    <w:basedOn w:val="ListParagraph"/>
    <w:qFormat/>
    <w:rsid w:val="002D21D3"/>
    <w:pPr>
      <w:ind w:left="1224" w:hanging="1224"/>
      <w:outlineLvl w:val="2"/>
    </w:pPr>
    <w:rPr>
      <w:rFonts w:ascii="Zona Pro" w:hAnsi="Zona Pro"/>
      <w:b/>
      <w:color w:val="A6A6A6" w:themeColor="background1" w:themeShade="A6"/>
      <w:sz w:val="36"/>
    </w:rPr>
  </w:style>
  <w:style w:type="paragraph" w:customStyle="1" w:styleId="esStyleLevel4">
    <w:name w:val="esStyleLevel4"/>
    <w:basedOn w:val="ListParagraph"/>
    <w:qFormat/>
    <w:rsid w:val="002D21D3"/>
    <w:pPr>
      <w:ind w:left="1728" w:hanging="1728"/>
      <w:outlineLvl w:val="3"/>
    </w:pPr>
    <w:rPr>
      <w:rFonts w:ascii="Zona Pro" w:hAnsi="Zona Pro"/>
      <w:b/>
      <w:color w:val="BFBFBF" w:themeColor="background1" w:themeShade="BF"/>
      <w:sz w:val="32"/>
    </w:rPr>
  </w:style>
  <w:style w:type="paragraph" w:customStyle="1" w:styleId="esStyleLevel5">
    <w:name w:val="esStyleLevel5"/>
    <w:basedOn w:val="ListParagraph"/>
    <w:qFormat/>
    <w:rsid w:val="002D21D3"/>
    <w:pPr>
      <w:ind w:left="2232" w:hanging="2232"/>
      <w:outlineLvl w:val="4"/>
    </w:pPr>
    <w:rPr>
      <w:rFonts w:ascii="Zona Pro" w:hAnsi="Zona Pro"/>
      <w:b/>
      <w:color w:val="FFAB4C"/>
      <w:sz w:val="28"/>
    </w:rPr>
  </w:style>
  <w:style w:type="table" w:customStyle="1" w:styleId="Tableaueverteamorange4">
    <w:name w:val="Tableau everteam orange4"/>
    <w:basedOn w:val="TableNormal"/>
    <w:uiPriority w:val="99"/>
    <w:rsid w:val="00E22F38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table" w:customStyle="1" w:styleId="Tableaueverteamorange22">
    <w:name w:val="Tableau everteam orange22"/>
    <w:basedOn w:val="TableNormal"/>
    <w:uiPriority w:val="99"/>
    <w:rsid w:val="002D21D3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99999A"/>
        <w:left w:val="single" w:sz="6" w:space="0" w:color="99999A"/>
        <w:bottom w:val="single" w:sz="6" w:space="0" w:color="99999A"/>
        <w:right w:val="single" w:sz="6" w:space="0" w:color="99999A"/>
        <w:insideH w:val="single" w:sz="6" w:space="0" w:color="99999A"/>
        <w:insideV w:val="single" w:sz="6" w:space="0" w:color="99999A"/>
      </w:tblBorders>
    </w:tblPr>
    <w:tcPr>
      <w:vAlign w:val="center"/>
    </w:tcPr>
    <w:tblStylePr w:type="firstRow">
      <w:pPr>
        <w:jc w:val="center"/>
      </w:pPr>
      <w:rPr>
        <w:rFonts w:ascii="Comic Sans MS" w:hAnsi="Comic Sans MS"/>
        <w:b w:val="0"/>
        <w:color w:val="FFFFFF" w:themeColor="background1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  <w:tblPr/>
      <w:tcPr>
        <w:shd w:val="clear" w:color="auto" w:fill="FBA645"/>
      </w:tc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paragraph" w:customStyle="1" w:styleId="StyleesNormalJustified">
    <w:name w:val="Style esNormal + Justified"/>
    <w:basedOn w:val="esNormal0"/>
    <w:link w:val="StyleesNormalJustifiedChar"/>
    <w:rsid w:val="00B43F1B"/>
    <w:rPr>
      <w:bCs w:val="0"/>
      <w:lang w:val="en-GB"/>
    </w:rPr>
  </w:style>
  <w:style w:type="table" w:customStyle="1" w:styleId="Tableaueverteamorange5">
    <w:name w:val="Tableau everteam orange5"/>
    <w:basedOn w:val="TableNormal"/>
    <w:uiPriority w:val="99"/>
    <w:rsid w:val="00010981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vAlign w:val="center"/>
    </w:tcPr>
    <w:tblStylePr w:type="firstRow">
      <w:pPr>
        <w:jc w:val="left"/>
      </w:pPr>
      <w:rPr>
        <w:rFonts w:ascii="Comic Sans MS" w:hAnsi="Comic Sans MS"/>
        <w:b w:val="0"/>
        <w:color w:val="D9D9D9" w:themeColor="background1" w:themeShade="D9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character" w:customStyle="1" w:styleId="StyleesNormalJustifiedChar">
    <w:name w:val="Style esNormal + Justified Char"/>
    <w:link w:val="StyleesNormalJustified"/>
    <w:rsid w:val="00B43F1B"/>
    <w:rPr>
      <w:rFonts w:ascii="Calibri" w:eastAsia="Times New Roman" w:hAnsi="Calibri" w:cs="Times New Roman"/>
      <w:szCs w:val="20"/>
      <w:lang w:val="en-GB"/>
    </w:rPr>
  </w:style>
  <w:style w:type="paragraph" w:customStyle="1" w:styleId="StyleJustified">
    <w:name w:val="Style Justified"/>
    <w:basedOn w:val="Normal"/>
    <w:link w:val="StyleJustifiedChar"/>
    <w:rsid w:val="00B43F1B"/>
    <w:pPr>
      <w:spacing w:before="120" w:after="120" w:line="240" w:lineRule="auto"/>
    </w:pPr>
    <w:rPr>
      <w:rFonts w:ascii="Verdana" w:hAnsi="Verdana" w:cs="Times New Roman"/>
      <w:color w:val="auto"/>
      <w:sz w:val="20"/>
      <w:lang w:bidi="en-US"/>
    </w:rPr>
  </w:style>
  <w:style w:type="character" w:customStyle="1" w:styleId="StyleJustifiedChar">
    <w:name w:val="Style Justified Char"/>
    <w:link w:val="StyleJustified"/>
    <w:rsid w:val="00B43F1B"/>
    <w:rPr>
      <w:rFonts w:ascii="Verdana" w:eastAsia="Times New Roman" w:hAnsi="Verdana" w:cs="Times New Roman"/>
      <w:sz w:val="20"/>
      <w:lang w:val="en-US" w:bidi="en-US"/>
    </w:rPr>
  </w:style>
  <w:style w:type="character" w:customStyle="1" w:styleId="longtext1">
    <w:name w:val="long_text1"/>
    <w:rsid w:val="00B43F1B"/>
    <w:rPr>
      <w:sz w:val="20"/>
      <w:szCs w:val="20"/>
    </w:rPr>
  </w:style>
  <w:style w:type="paragraph" w:customStyle="1" w:styleId="CaptionMSFigure">
    <w:name w:val="Caption MS Figure"/>
    <w:qFormat/>
    <w:rsid w:val="00B43F1B"/>
    <w:pPr>
      <w:spacing w:before="40" w:after="200" w:line="276" w:lineRule="auto"/>
    </w:pPr>
    <w:rPr>
      <w:rFonts w:ascii="Segoe" w:eastAsiaTheme="minorHAnsi" w:hAnsi="Segoe"/>
      <w:i/>
      <w:color w:val="525051"/>
      <w:sz w:val="16"/>
      <w:szCs w:val="16"/>
      <w:lang w:val="en-US" w:eastAsia="en-US"/>
    </w:rPr>
  </w:style>
  <w:style w:type="paragraph" w:customStyle="1" w:styleId="BodyMS">
    <w:name w:val="Body MS"/>
    <w:qFormat/>
    <w:rsid w:val="00B43F1B"/>
    <w:pPr>
      <w:spacing w:before="200" w:after="200" w:line="264" w:lineRule="auto"/>
    </w:pPr>
    <w:rPr>
      <w:rFonts w:ascii="Segoe Light" w:eastAsiaTheme="minorHAnsi" w:hAnsi="Segoe Light"/>
      <w:sz w:val="20"/>
      <w:szCs w:val="20"/>
      <w:lang w:val="en-US" w:eastAsia="en-US"/>
    </w:rPr>
  </w:style>
  <w:style w:type="paragraph" w:customStyle="1" w:styleId="es-Figure">
    <w:name w:val="es-Figure"/>
    <w:basedOn w:val="Normal"/>
    <w:link w:val="es-FigureChar"/>
    <w:qFormat/>
    <w:rsid w:val="00B43F1B"/>
    <w:pPr>
      <w:spacing w:after="0" w:line="240" w:lineRule="auto"/>
      <w:jc w:val="center"/>
    </w:pPr>
    <w:rPr>
      <w:rFonts w:ascii="Arial" w:hAnsi="Arial" w:cs="Arial"/>
      <w:b/>
      <w:color w:val="auto"/>
      <w:sz w:val="16"/>
      <w:szCs w:val="20"/>
    </w:rPr>
  </w:style>
  <w:style w:type="character" w:customStyle="1" w:styleId="es-FigureChar">
    <w:name w:val="es-Figure Char"/>
    <w:basedOn w:val="DefaultParagraphFont"/>
    <w:link w:val="es-Figure"/>
    <w:rsid w:val="00B43F1B"/>
    <w:rPr>
      <w:rFonts w:ascii="Arial" w:eastAsia="Times New Roman" w:hAnsi="Arial" w:cs="Arial"/>
      <w:b/>
      <w:sz w:val="16"/>
      <w:szCs w:val="20"/>
      <w:lang w:val="en-US"/>
    </w:rPr>
  </w:style>
  <w:style w:type="character" w:customStyle="1" w:styleId="esStyleLevel1Char">
    <w:name w:val="esStyleLevel1 Char"/>
    <w:basedOn w:val="ListParagraphChar"/>
    <w:link w:val="esStyleLevel1"/>
    <w:rsid w:val="001B5D4C"/>
    <w:rPr>
      <w:rFonts w:ascii="Zona Pro" w:eastAsia="Times New Roman" w:hAnsi="Zona Pro" w:cs="Segoe UI"/>
      <w:b/>
      <w:color w:val="1DA07A"/>
      <w:sz w:val="48"/>
      <w:lang w:val="en-US"/>
    </w:rPr>
  </w:style>
  <w:style w:type="paragraph" w:styleId="BodyText">
    <w:name w:val="Body Text"/>
    <w:aliases w:val="Body Text Char1 Char,subtitle2,body text,Specs Char,Body Text Char1,body Char Char,Specs,Char1, Char1,body Char Char Char,Specs Char Char Char,Specs Char Char Char Char Char Char Char Char Char Char Char,Specs C Char,body,Orig Qstn"/>
    <w:basedOn w:val="Normal"/>
    <w:link w:val="BodyTextChar"/>
    <w:unhideWhenUsed/>
    <w:rsid w:val="000F3CF6"/>
    <w:pPr>
      <w:spacing w:before="60" w:after="120" w:line="240" w:lineRule="auto"/>
    </w:pPr>
    <w:rPr>
      <w:rFonts w:asciiTheme="minorBidi" w:eastAsiaTheme="minorHAnsi" w:hAnsiTheme="minorBidi" w:cstheme="minorBidi"/>
      <w:color w:val="auto"/>
      <w:sz w:val="20"/>
      <w:szCs w:val="22"/>
      <w:lang w:eastAsia="en-US"/>
    </w:rPr>
  </w:style>
  <w:style w:type="character" w:customStyle="1" w:styleId="BodyTextChar">
    <w:name w:val="Body Text Char"/>
    <w:aliases w:val="Body Text Char1 Char Char,subtitle2 Char,body text Char,Specs Char Char,Body Text Char1 Char1,body Char Char Char1,Specs Char1,Char1 Char, Char1 Char,body Char Char Char Char,Specs Char Char Char Char,Specs C Char Char,body Char"/>
    <w:basedOn w:val="DefaultParagraphFont"/>
    <w:link w:val="BodyText"/>
    <w:rsid w:val="000F3CF6"/>
    <w:rPr>
      <w:rFonts w:asciiTheme="minorBidi" w:eastAsiaTheme="minorHAnsi" w:hAnsiTheme="minorBidi"/>
      <w:sz w:val="20"/>
      <w:szCs w:val="22"/>
      <w:lang w:val="en-US" w:eastAsia="en-US"/>
    </w:rPr>
  </w:style>
  <w:style w:type="table" w:customStyle="1" w:styleId="Tableaueverteamorange21">
    <w:name w:val="Tableau everteam orange21"/>
    <w:basedOn w:val="TableNormal"/>
    <w:uiPriority w:val="99"/>
    <w:rsid w:val="000F3CF6"/>
    <w:rPr>
      <w:rFonts w:ascii="Segoe UI 8" w:hAnsi="Segoe UI 8"/>
      <w:sz w:val="22"/>
      <w:szCs w:val="22"/>
    </w:rPr>
    <w:tblPr>
      <w:tblStyleRowBandSize w:val="1"/>
      <w:tblStyleColBandSize w:val="1"/>
      <w:tblBorders>
        <w:top w:val="single" w:sz="6" w:space="0" w:color="99999A"/>
        <w:left w:val="single" w:sz="6" w:space="0" w:color="99999A"/>
        <w:bottom w:val="single" w:sz="6" w:space="0" w:color="99999A"/>
        <w:right w:val="single" w:sz="6" w:space="0" w:color="99999A"/>
        <w:insideH w:val="single" w:sz="6" w:space="0" w:color="99999A"/>
        <w:insideV w:val="single" w:sz="6" w:space="0" w:color="99999A"/>
      </w:tblBorders>
    </w:tblPr>
    <w:tcPr>
      <w:vAlign w:val="center"/>
    </w:tcPr>
    <w:tblStylePr w:type="firstRow">
      <w:pPr>
        <w:jc w:val="center"/>
      </w:pPr>
      <w:rPr>
        <w:rFonts w:ascii="Comic Sans MS" w:hAnsi="Comic Sans MS"/>
        <w:b w:val="0"/>
        <w:color w:val="FFFFFF" w:themeColor="background1"/>
        <w:sz w:val="24"/>
      </w:rPr>
      <w:tblPr/>
      <w:tcPr>
        <w:shd w:val="clear" w:color="auto" w:fill="99999A"/>
      </w:tcPr>
    </w:tblStylePr>
    <w:tblStylePr w:type="firstCol">
      <w:pPr>
        <w:jc w:val="left"/>
      </w:pPr>
      <w:rPr>
        <w:rFonts w:ascii="Consolas" w:hAnsi="Consolas"/>
        <w:color w:val="auto"/>
        <w:sz w:val="24"/>
      </w:rPr>
      <w:tblPr/>
      <w:tcPr>
        <w:shd w:val="clear" w:color="auto" w:fill="FBA645"/>
      </w:tc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Candara" w:hAnsi="Candara"/>
        <w:sz w:val="24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Candara" w:hAnsi="Candara"/>
        <w:color w:val="99999A"/>
        <w:sz w:val="24"/>
      </w:rPr>
    </w:tblStylePr>
  </w:style>
  <w:style w:type="table" w:customStyle="1" w:styleId="Everteam-mea1">
    <w:name w:val="Everteam-mea1"/>
    <w:basedOn w:val="Tableaueverteamorange"/>
    <w:uiPriority w:val="99"/>
    <w:rsid w:val="000F3CF6"/>
    <w:pPr>
      <w:jc w:val="center"/>
    </w:p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pPr>
        <w:jc w:val="center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1DA07A"/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00AE8D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table" w:customStyle="1" w:styleId="Everteam-mea2">
    <w:name w:val="Everteam-mea2"/>
    <w:basedOn w:val="Tableaueverteamorange"/>
    <w:uiPriority w:val="99"/>
    <w:rsid w:val="000F3CF6"/>
    <w:pPr>
      <w:jc w:val="center"/>
    </w:p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pPr>
        <w:jc w:val="center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1DA07A"/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00AE8D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table" w:customStyle="1" w:styleId="Everteam-mea3">
    <w:name w:val="Everteam-mea3"/>
    <w:basedOn w:val="Tableaueverteamorange"/>
    <w:uiPriority w:val="99"/>
    <w:rsid w:val="000F3CF6"/>
    <w:pPr>
      <w:jc w:val="center"/>
    </w:pPr>
    <w:tblPr>
      <w:tblBorders>
        <w:top w:val="single" w:sz="6" w:space="0" w:color="D9D9D9" w:themeColor="background1" w:themeShade="D9"/>
        <w:left w:val="single" w:sz="6" w:space="0" w:color="D9D9D9" w:themeColor="background1" w:themeShade="D9"/>
        <w:bottom w:val="single" w:sz="6" w:space="0" w:color="D9D9D9" w:themeColor="background1" w:themeShade="D9"/>
        <w:right w:val="single" w:sz="6" w:space="0" w:color="D9D9D9" w:themeColor="background1" w:themeShade="D9"/>
        <w:insideH w:val="single" w:sz="6" w:space="0" w:color="D9D9D9" w:themeColor="background1" w:themeShade="D9"/>
        <w:insideV w:val="single" w:sz="6" w:space="0" w:color="D9D9D9" w:themeColor="background1" w:themeShade="D9"/>
      </w:tblBorders>
    </w:tblPr>
    <w:tblStylePr w:type="firstRow">
      <w:pPr>
        <w:jc w:val="center"/>
      </w:pPr>
      <w:rPr>
        <w:rFonts w:ascii="Ebrima" w:hAnsi="Ebrima"/>
        <w:b w:val="0"/>
        <w:color w:val="FFFFFF" w:themeColor="background1"/>
        <w:sz w:val="22"/>
      </w:rPr>
      <w:tblPr/>
      <w:tcPr>
        <w:shd w:val="clear" w:color="auto" w:fill="1DA07A"/>
      </w:tcPr>
    </w:tblStylePr>
    <w:tblStylePr w:type="firstCol">
      <w:pPr>
        <w:jc w:val="left"/>
      </w:pPr>
      <w:rPr>
        <w:rFonts w:ascii="Ebrima" w:hAnsi="Ebrima"/>
        <w:color w:val="auto"/>
        <w:sz w:val="24"/>
      </w:rPr>
      <w:tblPr/>
      <w:tcPr>
        <w:shd w:val="clear" w:color="auto" w:fill="00AE8D"/>
      </w:tc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Vert">
      <w:pPr>
        <w:jc w:val="left"/>
      </w:pPr>
    </w:tblStylePr>
    <w:tblStylePr w:type="band1Horz">
      <w:pPr>
        <w:jc w:val="center"/>
      </w:pPr>
      <w:rPr>
        <w:rFonts w:ascii="Ebrima" w:hAnsi="Ebrima"/>
        <w:sz w:val="28"/>
      </w:rPr>
      <w:tblPr/>
      <w:tcPr>
        <w:shd w:val="clear" w:color="auto" w:fill="F2F2F2" w:themeFill="background1" w:themeFillShade="F2"/>
      </w:tcPr>
    </w:tblStylePr>
    <w:tblStylePr w:type="band2Horz">
      <w:pPr>
        <w:jc w:val="center"/>
      </w:pPr>
      <w:rPr>
        <w:rFonts w:ascii="Ebrima" w:hAnsi="Ebrima"/>
        <w:color w:val="99999A"/>
        <w:sz w:val="28"/>
      </w:rPr>
    </w:tblStylePr>
  </w:style>
  <w:style w:type="character" w:styleId="PlaceholderText">
    <w:name w:val="Placeholder Text"/>
    <w:basedOn w:val="DefaultParagraphFont"/>
    <w:uiPriority w:val="99"/>
    <w:semiHidden/>
    <w:rsid w:val="00EB35BD"/>
    <w:rPr>
      <w:color w:val="808080"/>
    </w:rPr>
  </w:style>
  <w:style w:type="table" w:styleId="GridTable4-Accent3">
    <w:name w:val="Grid Table 4 Accent 3"/>
    <w:basedOn w:val="TableNormal"/>
    <w:uiPriority w:val="49"/>
    <w:rsid w:val="00122FB6"/>
    <w:rPr>
      <w:rFonts w:eastAsia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00A88A"/>
        <w:left w:val="single" w:sz="4" w:space="0" w:color="00A88A"/>
        <w:bottom w:val="single" w:sz="4" w:space="0" w:color="00A88A"/>
        <w:right w:val="single" w:sz="4" w:space="0" w:color="00A88A"/>
        <w:insideH w:val="single" w:sz="4" w:space="0" w:color="00A88A"/>
        <w:insideV w:val="single" w:sz="4" w:space="0" w:color="00A88A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a">
    <w:name w:val="نص عادي"/>
    <w:basedOn w:val="Normal"/>
    <w:link w:val="Char"/>
    <w:qFormat/>
    <w:rsid w:val="00616987"/>
    <w:pPr>
      <w:bidi/>
      <w:spacing w:after="0" w:line="120" w:lineRule="atLeast"/>
    </w:pPr>
    <w:rPr>
      <w:rFonts w:asciiTheme="minorHAnsi" w:eastAsiaTheme="minorHAnsi" w:hAnsiTheme="minorHAnsi" w:cs="Simplified Arabic"/>
      <w:color w:val="auto"/>
      <w:sz w:val="24"/>
      <w:lang w:eastAsia="en-US"/>
    </w:rPr>
  </w:style>
  <w:style w:type="character" w:customStyle="1" w:styleId="Char">
    <w:name w:val="نص عادي Char"/>
    <w:basedOn w:val="DefaultParagraphFont"/>
    <w:link w:val="a"/>
    <w:rsid w:val="00616987"/>
    <w:rPr>
      <w:rFonts w:eastAsiaTheme="minorHAnsi" w:cs="Simplified Arabic"/>
      <w:lang w:val="en-US" w:eastAsia="en-US"/>
    </w:rPr>
  </w:style>
  <w:style w:type="table" w:styleId="GridTable1Light-Accent3">
    <w:name w:val="Grid Table 1 Light Accent 3"/>
    <w:basedOn w:val="TableNormal"/>
    <w:uiPriority w:val="46"/>
    <w:rsid w:val="00B5608B"/>
    <w:rPr>
      <w:rFonts w:eastAsia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1">
    <w:name w:val="List Table 5 Dark Accent 1"/>
    <w:basedOn w:val="TableNormal"/>
    <w:uiPriority w:val="50"/>
    <w:rsid w:val="00D4339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hps">
    <w:name w:val="hps"/>
    <w:basedOn w:val="DefaultParagraphFont"/>
    <w:rsid w:val="00D4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6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998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37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6845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898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\Desktop\Everteam%20template\Word-modele-everteam_021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C34551F80164655A49BAC35741A4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C8C27-277D-4FCC-A812-0E16006E5A7B}"/>
      </w:docPartPr>
      <w:docPartBody>
        <w:p w:rsidR="002C6A3C" w:rsidRDefault="002C6A3C">
          <w:r w:rsidRPr="006279FC">
            <w:rPr>
              <w:rStyle w:val="PlaceholderText"/>
            </w:rPr>
            <w:t>[Subject]</w:t>
          </w:r>
        </w:p>
      </w:docPartBody>
    </w:docPart>
    <w:docPart>
      <w:docPartPr>
        <w:name w:val="C110AE483B4C4D7ABE4E550FE3F09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9417E-8E3D-4A53-BB4F-8C1C1BFF8598}"/>
      </w:docPartPr>
      <w:docPartBody>
        <w:p w:rsidR="002C6A3C" w:rsidRDefault="002C6A3C">
          <w:r w:rsidRPr="006279F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ona Pro">
    <w:altName w:val="Arial"/>
    <w:panose1 w:val="00000000000000000000"/>
    <w:charset w:val="00"/>
    <w:family w:val="modern"/>
    <w:notTrueType/>
    <w:pitch w:val="variable"/>
    <w:sig w:usb0="800000AF" w:usb1="40000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Zona Pro Light">
    <w:altName w:val="Corbel"/>
    <w:charset w:val="00"/>
    <w:family w:val="auto"/>
    <w:pitch w:val="variable"/>
    <w:sig w:usb0="00000001" w:usb1="4000004A" w:usb2="00000000" w:usb3="00000000" w:csb0="0000009B" w:csb1="00000000"/>
  </w:font>
  <w:font w:name="Zona Pro Bold">
    <w:altName w:val="Trebuchet MS"/>
    <w:charset w:val="00"/>
    <w:family w:val="auto"/>
    <w:pitch w:val="variable"/>
    <w:sig w:usb0="00000001" w:usb1="4000004A" w:usb2="00000000" w:usb3="00000000" w:csb0="0000009B" w:csb1="00000000"/>
  </w:font>
  <w:font w:name="Zona Pro SemiBold">
    <w:altName w:val="Trebuchet MS"/>
    <w:charset w:val="00"/>
    <w:family w:val="auto"/>
    <w:pitch w:val="variable"/>
    <w:sig w:usb0="00000001" w:usb1="4000004A" w:usb2="00000000" w:usb3="00000000" w:csb0="0000009B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ZonaPro-Light">
    <w:altName w:val="Zona Pro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 8">
    <w:altName w:val="Times New Roman"/>
    <w:charset w:val="59"/>
    <w:family w:val="auto"/>
    <w:pitch w:val="variable"/>
    <w:sig w:usb0="00000000" w:usb1="C000E07B" w:usb2="0000002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TFF599360t00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egoe">
    <w:altName w:val="Segoe UI"/>
    <w:charset w:val="00"/>
    <w:family w:val="swiss"/>
    <w:pitch w:val="variable"/>
    <w:sig w:usb0="00000001" w:usb1="00000000" w:usb2="00000000" w:usb3="00000000" w:csb0="0000009F" w:csb1="00000000"/>
  </w:font>
  <w:font w:name="Segoe Light">
    <w:altName w:val="Times New Roman"/>
    <w:charset w:val="00"/>
    <w:family w:val="swiss"/>
    <w:pitch w:val="variable"/>
    <w:sig w:usb0="A00002AF" w:usb1="4000205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-ui">
    <w:altName w:val="Times New Roman"/>
    <w:panose1 w:val="00000000000000000000"/>
    <w:charset w:val="00"/>
    <w:family w:val="roman"/>
    <w:notTrueType/>
    <w:pitch w:val="default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A3C"/>
    <w:rsid w:val="000B5A76"/>
    <w:rsid w:val="000E1866"/>
    <w:rsid w:val="00184ACD"/>
    <w:rsid w:val="001C0A3F"/>
    <w:rsid w:val="002C6A3C"/>
    <w:rsid w:val="003B4343"/>
    <w:rsid w:val="004F46D5"/>
    <w:rsid w:val="005508AF"/>
    <w:rsid w:val="005B45E4"/>
    <w:rsid w:val="00727015"/>
    <w:rsid w:val="00765F0F"/>
    <w:rsid w:val="008015A4"/>
    <w:rsid w:val="00897E5F"/>
    <w:rsid w:val="009F7949"/>
    <w:rsid w:val="00A8651E"/>
    <w:rsid w:val="00AE6DF5"/>
    <w:rsid w:val="00AF1580"/>
    <w:rsid w:val="00B504E3"/>
    <w:rsid w:val="00D013F9"/>
    <w:rsid w:val="00DC48C0"/>
    <w:rsid w:val="00F4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EB6412EF63C4B04A713D103E7ABF6F5">
    <w:name w:val="4EB6412EF63C4B04A713D103E7ABF6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83651C-94F7-45E2-9A50-3642EF9E6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Word-modele-everteam_0215</Template>
  <TotalTime>8064</TotalTime>
  <Pages>13</Pages>
  <Words>1084</Words>
  <Characters>6180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Graphiste - Interstudio</Company>
  <LinksUpToDate>false</LinksUpToDate>
  <CharactersWithSpaces>7250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C# Exam</dc:subject>
  <dc:creator>h.alyasin@everteam-mea.com</dc:creator>
  <cp:keywords/>
  <dc:description/>
  <cp:lastModifiedBy>Carlos SALLOUM</cp:lastModifiedBy>
  <cp:revision>114</cp:revision>
  <cp:lastPrinted>2016-07-19T11:35:00Z</cp:lastPrinted>
  <dcterms:created xsi:type="dcterms:W3CDTF">2015-05-14T09:12:00Z</dcterms:created>
  <dcterms:modified xsi:type="dcterms:W3CDTF">2016-10-30T13:16:00Z</dcterms:modified>
</cp:coreProperties>
</file>